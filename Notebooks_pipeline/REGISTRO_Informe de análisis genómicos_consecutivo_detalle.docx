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11C0" w:rsidR="008355BD" w:rsidP="0071394A" w:rsidRDefault="00E64987" w14:paraId="412A35DF" w14:textId="2240C901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>Análisis solicitado</w:t>
      </w:r>
      <w:r w:rsidRPr="005811C0" w:rsidR="008355BD">
        <w:rPr>
          <w:rFonts w:asciiTheme="minorHAnsi" w:hAnsiTheme="minorHAnsi" w:cstheme="minorHAnsi"/>
          <w:b/>
          <w:bCs/>
          <w:sz w:val="22"/>
          <w:szCs w:val="20"/>
        </w:rPr>
        <w:t>:</w:t>
      </w:r>
    </w:p>
    <w:p w:rsidR="003D2B28" w:rsidP="6CBF55A5" w:rsidRDefault="003D2B28" w14:paraId="2E7D0C37" w14:textId="77777777">
      <w:pPr>
        <w:ind w:left="-709"/>
        <w:rPr>
          <w:rFonts w:asciiTheme="minorHAnsi" w:hAnsiTheme="minorHAnsi" w:cstheme="minorBidi"/>
          <w:color w:val="D9D9D9" w:themeColor="background1" w:themeShade="D9"/>
          <w:sz w:val="22"/>
          <w:lang w:val="es-ES"/>
        </w:rPr>
      </w:pPr>
    </w:p>
    <w:p w:rsidR="00062094" w:rsidP="003B0B9C" w:rsidRDefault="00062094" w14:paraId="5C251676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="008D7579" w:rsidP="003B0B9C" w:rsidRDefault="008D7579" w14:paraId="19777FB1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="008D7579" w:rsidP="003B0B9C" w:rsidRDefault="008D7579" w14:paraId="45395BA9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="008D7579" w:rsidP="003B0B9C" w:rsidRDefault="008D7579" w14:paraId="3A8EB352" w14:textId="77777777">
      <w:pPr>
        <w:ind w:left="-709"/>
        <w:rPr>
          <w:rFonts w:asciiTheme="minorHAnsi" w:hAnsiTheme="minorHAnsi" w:cstheme="minorHAnsi"/>
          <w:b/>
          <w:bCs/>
          <w:sz w:val="22"/>
          <w:szCs w:val="20"/>
          <w:lang w:val="es-ES"/>
        </w:rPr>
      </w:pPr>
    </w:p>
    <w:p w:rsidRPr="005811C0" w:rsidR="00CD6282" w:rsidP="003B0B9C" w:rsidRDefault="003B0B9C" w14:paraId="360B5CDF" w14:textId="3856FE6A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005811C0">
        <w:rPr>
          <w:rFonts w:asciiTheme="minorHAnsi" w:hAnsiTheme="minorHAnsi" w:cstheme="minorHAnsi"/>
          <w:b/>
          <w:bCs/>
          <w:sz w:val="22"/>
          <w:szCs w:val="20"/>
        </w:rPr>
        <w:t>Fecha</w:t>
      </w:r>
      <w:r w:rsidR="007F038B">
        <w:rPr>
          <w:rFonts w:asciiTheme="minorHAnsi" w:hAnsiTheme="minorHAnsi" w:cstheme="minorHAnsi"/>
          <w:b/>
          <w:bCs/>
          <w:sz w:val="22"/>
          <w:szCs w:val="20"/>
        </w:rPr>
        <w:t xml:space="preserve"> de informe</w:t>
      </w:r>
      <w:r w:rsidRPr="005811C0">
        <w:rPr>
          <w:rFonts w:asciiTheme="minorHAnsi" w:hAnsiTheme="minorHAnsi" w:cstheme="minorHAnsi"/>
          <w:b/>
          <w:bCs/>
          <w:sz w:val="22"/>
          <w:szCs w:val="20"/>
        </w:rPr>
        <w:t xml:space="preserve">: </w:t>
      </w:r>
    </w:p>
    <w:p w:rsidR="007D7F9A" w:rsidP="001C001E" w:rsidRDefault="007D7F9A" w14:paraId="77DDBB11" w14:textId="77777777">
      <w:pPr>
        <w:ind w:left="-709"/>
        <w:rPr>
          <w:rFonts w:asciiTheme="minorHAnsi" w:hAnsiTheme="minorHAnsi" w:cstheme="minorBidi"/>
          <w:sz w:val="22"/>
        </w:rPr>
      </w:pPr>
    </w:p>
    <w:p w:rsidR="008D7579" w:rsidP="001C001E" w:rsidRDefault="008D7579" w14:paraId="1FBD307C" w14:textId="77777777">
      <w:pPr>
        <w:ind w:left="-709"/>
        <w:rPr>
          <w:rFonts w:asciiTheme="minorHAnsi" w:hAnsiTheme="minorHAnsi" w:cstheme="minorBidi"/>
          <w:sz w:val="22"/>
        </w:rPr>
      </w:pPr>
    </w:p>
    <w:p w:rsidR="008D7579" w:rsidP="001C001E" w:rsidRDefault="008D7579" w14:paraId="0630AFED" w14:textId="77777777">
      <w:pPr>
        <w:ind w:left="-709"/>
        <w:rPr>
          <w:rFonts w:asciiTheme="minorHAnsi" w:hAnsiTheme="minorHAnsi" w:cstheme="minorBidi"/>
          <w:sz w:val="22"/>
        </w:rPr>
      </w:pPr>
    </w:p>
    <w:p w:rsidR="008D7579" w:rsidP="001C001E" w:rsidRDefault="008D7579" w14:paraId="04ACFF04" w14:textId="77777777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</w:p>
    <w:p w:rsidRPr="005811C0" w:rsidR="003B0B9C" w:rsidP="001C001E" w:rsidRDefault="003B0B9C" w14:paraId="4BC0D156" w14:textId="25B04F44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005811C0">
        <w:rPr>
          <w:rFonts w:asciiTheme="minorHAnsi" w:hAnsiTheme="minorHAnsi" w:cstheme="minorHAnsi"/>
          <w:b/>
          <w:bCs/>
          <w:sz w:val="22"/>
          <w:szCs w:val="20"/>
        </w:rPr>
        <w:t xml:space="preserve">Objetivo: </w:t>
      </w:r>
    </w:p>
    <w:p w:rsidR="007D7F9A" w:rsidP="003B0B9C" w:rsidRDefault="007D7F9A" w14:paraId="470F0143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="008D7579" w:rsidP="003B0B9C" w:rsidRDefault="008D7579" w14:paraId="0B8A047A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="008D7579" w:rsidP="003B0B9C" w:rsidRDefault="008D7579" w14:paraId="7D5C09A9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="008D7579" w:rsidP="003B0B9C" w:rsidRDefault="008D7579" w14:paraId="3D670D0E" w14:textId="77777777">
      <w:pPr>
        <w:ind w:left="-709"/>
        <w:rPr>
          <w:rFonts w:asciiTheme="minorHAnsi" w:hAnsiTheme="minorHAnsi" w:cstheme="minorBidi"/>
          <w:sz w:val="22"/>
          <w:lang w:val="es-ES"/>
        </w:rPr>
      </w:pPr>
    </w:p>
    <w:p w:rsidRPr="005811C0" w:rsidR="003B0B9C" w:rsidP="003B0B9C" w:rsidRDefault="003B0B9C" w14:paraId="0AC6A6AE" w14:textId="6FAC7B9C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005811C0">
        <w:rPr>
          <w:rFonts w:asciiTheme="minorHAnsi" w:hAnsiTheme="minorHAnsi" w:cstheme="minorHAnsi"/>
          <w:b/>
          <w:bCs/>
          <w:sz w:val="22"/>
          <w:szCs w:val="20"/>
        </w:rPr>
        <w:t xml:space="preserve">Responsable(s): </w:t>
      </w:r>
    </w:p>
    <w:p w:rsidR="6CBF55A5" w:rsidP="6CBF55A5" w:rsidRDefault="6CBF55A5" w14:paraId="7E5C0C44" w14:textId="3054D28F">
      <w:pPr>
        <w:ind w:left="-709"/>
        <w:rPr>
          <w:rFonts w:asciiTheme="minorHAnsi" w:hAnsiTheme="minorHAnsi" w:cstheme="minorBidi"/>
          <w:sz w:val="22"/>
        </w:rPr>
      </w:pPr>
    </w:p>
    <w:p w:rsidR="008D7579" w:rsidP="6CBF55A5" w:rsidRDefault="008D7579" w14:paraId="264B866B" w14:textId="77777777">
      <w:pPr>
        <w:ind w:left="-709"/>
        <w:rPr>
          <w:rFonts w:asciiTheme="minorHAnsi" w:hAnsiTheme="minorHAnsi" w:cstheme="minorBidi"/>
          <w:sz w:val="22"/>
        </w:rPr>
      </w:pPr>
    </w:p>
    <w:p w:rsidR="008D7579" w:rsidP="6CBF55A5" w:rsidRDefault="008D7579" w14:paraId="060B85BD" w14:textId="77777777">
      <w:pPr>
        <w:ind w:left="-709"/>
        <w:rPr>
          <w:rFonts w:asciiTheme="minorHAnsi" w:hAnsiTheme="minorHAnsi" w:cstheme="minorBidi"/>
          <w:b/>
          <w:bCs/>
          <w:sz w:val="22"/>
        </w:rPr>
      </w:pPr>
    </w:p>
    <w:p w:rsidRPr="005811C0" w:rsidR="003B0B9C" w:rsidP="003B0B9C" w:rsidRDefault="007F038B" w14:paraId="35241336" w14:textId="2EF762D1">
      <w:pPr>
        <w:ind w:left="-709"/>
        <w:rPr>
          <w:rFonts w:asciiTheme="minorHAnsi" w:hAnsiTheme="minorHAnsi" w:cstheme="minorHAnsi"/>
          <w:b/>
          <w:bCs/>
          <w:sz w:val="22"/>
          <w:szCs w:val="20"/>
        </w:rPr>
      </w:pPr>
      <w:r w:rsidRPr="25C799DD">
        <w:rPr>
          <w:rFonts w:asciiTheme="minorHAnsi" w:hAnsiTheme="minorHAnsi" w:cstheme="minorBidi"/>
          <w:b/>
          <w:sz w:val="22"/>
        </w:rPr>
        <w:t>Metodología</w:t>
      </w:r>
      <w:r w:rsidRPr="25C799DD" w:rsidR="003B0B9C">
        <w:rPr>
          <w:rFonts w:asciiTheme="minorHAnsi" w:hAnsiTheme="minorHAnsi" w:cstheme="minorBidi"/>
          <w:b/>
          <w:sz w:val="22"/>
        </w:rPr>
        <w:t>:</w:t>
      </w:r>
    </w:p>
    <w:p w:rsidR="00B154C8" w:rsidP="00E0451B" w:rsidRDefault="00B154C8" w14:paraId="24B5DD3C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686CF5DE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0EB5F995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58520452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13A32131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671F7EAF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014D6D40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4244F678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4D3E90" w:rsidP="00E0451B" w:rsidRDefault="004D3E90" w14:paraId="054BC41E" w14:textId="77777777">
      <w:pPr>
        <w:ind w:left="-709"/>
        <w:rPr>
          <w:rFonts w:ascii="Calibri" w:hAnsi="Calibri" w:eastAsia="Calibri" w:cs="Calibri"/>
          <w:sz w:val="22"/>
          <w:lang w:val="es-CR"/>
        </w:rPr>
      </w:pPr>
    </w:p>
    <w:p w:rsidR="003B0B9C" w:rsidP="009B1F09" w:rsidRDefault="003B0B9C" w14:paraId="1D9923AC" w14:textId="27E81755">
      <w:pPr>
        <w:ind w:left="-709"/>
        <w:rPr>
          <w:rFonts w:asciiTheme="minorHAnsi" w:hAnsiTheme="minorHAnsi" w:cstheme="minorBidi"/>
          <w:b/>
          <w:bCs/>
          <w:sz w:val="22"/>
        </w:rPr>
      </w:pPr>
      <w:r w:rsidRPr="6CBF55A5">
        <w:rPr>
          <w:rFonts w:asciiTheme="minorHAnsi" w:hAnsiTheme="minorHAnsi" w:cstheme="minorBidi"/>
          <w:b/>
          <w:bCs/>
          <w:sz w:val="22"/>
        </w:rPr>
        <w:t>Resultados obtenidos</w:t>
      </w:r>
      <w:r w:rsidR="004C4622">
        <w:rPr>
          <w:rFonts w:asciiTheme="minorHAnsi" w:hAnsiTheme="minorHAnsi" w:cstheme="minorBidi"/>
          <w:b/>
          <w:bCs/>
          <w:sz w:val="22"/>
        </w:rPr>
        <w:t>:</w:t>
      </w:r>
    </w:p>
    <w:p w:rsidR="00271E13" w:rsidP="00271E13" w:rsidRDefault="00271E13" w14:paraId="56E69253" w14:textId="77777777">
      <w:pPr>
        <w:spacing w:line="259" w:lineRule="auto"/>
        <w:ind w:left="-709"/>
        <w:rPr>
          <w:rFonts w:ascii="Calibri" w:hAnsi="Calibri" w:eastAsia="Calibri" w:cs="Calibri"/>
          <w:sz w:val="16"/>
          <w:szCs w:val="16"/>
          <w:lang w:val="es-ES"/>
        </w:rPr>
      </w:pPr>
    </w:p>
    <w:p w:rsidRPr="00271E13" w:rsidR="00301E22" w:rsidP="6CBF55A5" w:rsidRDefault="00301E22" w14:paraId="614F074F" w14:textId="77777777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  <w:lang w:val="es-ES"/>
        </w:rPr>
      </w:pPr>
    </w:p>
    <w:p w:rsidR="0093622E" w:rsidP="6CBF55A5" w:rsidRDefault="07CBA6BA" w14:paraId="6C3036C0" w14:textId="4673BE0E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</w:rPr>
      </w:pPr>
      <w:r w:rsidRPr="5A7AF98F">
        <w:rPr>
          <w:rFonts w:asciiTheme="minorHAnsi" w:hAnsiTheme="minorHAnsi" w:cstheme="minorBidi"/>
          <w:b/>
          <w:bCs/>
          <w:sz w:val="22"/>
        </w:rPr>
        <w:t>C</w:t>
      </w:r>
      <w:r w:rsidRPr="5A7AF98F" w:rsidR="003B0B9C">
        <w:rPr>
          <w:rFonts w:asciiTheme="minorHAnsi" w:hAnsiTheme="minorHAnsi" w:cstheme="minorBidi"/>
          <w:b/>
          <w:bCs/>
          <w:sz w:val="22"/>
        </w:rPr>
        <w:t>onclusiones:</w:t>
      </w:r>
    </w:p>
    <w:p w:rsidR="00545671" w:rsidP="5A7AF98F" w:rsidRDefault="00545671" w14:paraId="09E68DE6" w14:textId="77777777">
      <w:pPr>
        <w:ind w:left="-709"/>
        <w:rPr>
          <w:rFonts w:asciiTheme="minorHAnsi" w:hAnsiTheme="minorHAnsi" w:cstheme="minorBidi"/>
          <w:sz w:val="22"/>
          <w:lang w:val="es-CR"/>
        </w:rPr>
      </w:pPr>
    </w:p>
    <w:p w:rsidR="00C859C8" w:rsidP="7788B062" w:rsidRDefault="00C859C8" w14:paraId="022A4047" w14:textId="77777777">
      <w:pPr>
        <w:ind w:left="-709"/>
        <w:rPr>
          <w:rFonts w:ascii="Calibri" w:hAnsi="Calibri" w:eastAsia="Calibri" w:cs="Calibri"/>
          <w:color w:val="808080" w:themeColor="background1" w:themeShade="80"/>
          <w:sz w:val="22"/>
          <w:lang w:val="es-CR"/>
        </w:rPr>
      </w:pPr>
    </w:p>
    <w:p w:rsidR="00C859C8" w:rsidP="00C859C8" w:rsidRDefault="00C859C8" w14:paraId="4C37C5CE" w14:textId="7F715000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</w:rPr>
      </w:pPr>
      <w:r>
        <w:rPr>
          <w:rFonts w:asciiTheme="minorHAnsi" w:hAnsiTheme="minorHAnsi" w:cstheme="minorBidi"/>
          <w:b/>
          <w:bCs/>
          <w:sz w:val="22"/>
        </w:rPr>
        <w:t>Firma</w:t>
      </w:r>
      <w:r w:rsidR="00450B40">
        <w:rPr>
          <w:rFonts w:asciiTheme="minorHAnsi" w:hAnsiTheme="minorHAnsi" w:cstheme="minorBidi"/>
          <w:b/>
          <w:bCs/>
          <w:sz w:val="22"/>
        </w:rPr>
        <w:t>(s)</w:t>
      </w:r>
      <w:r w:rsidRPr="6CBF55A5">
        <w:rPr>
          <w:rFonts w:asciiTheme="minorHAnsi" w:hAnsiTheme="minorHAnsi" w:cstheme="minorBidi"/>
          <w:b/>
          <w:bCs/>
          <w:sz w:val="22"/>
        </w:rPr>
        <w:t>:</w:t>
      </w:r>
    </w:p>
    <w:p w:rsidR="00153CEF" w:rsidP="00C859C8" w:rsidRDefault="00153CEF" w14:paraId="7BA268AC" w14:textId="77777777">
      <w:pPr>
        <w:spacing w:line="259" w:lineRule="auto"/>
        <w:ind w:left="-709"/>
        <w:rPr>
          <w:rFonts w:asciiTheme="minorHAnsi" w:hAnsiTheme="minorHAnsi" w:cstheme="minorBidi"/>
          <w:b/>
          <w:bCs/>
          <w:sz w:val="22"/>
        </w:rPr>
      </w:pPr>
    </w:p>
    <w:tbl>
      <w:tblPr>
        <w:tblStyle w:val="TableGrid"/>
        <w:tblW w:w="0" w:type="auto"/>
        <w:tblInd w:w="-709" w:type="dxa"/>
        <w:tblLook w:val="04A0" w:firstRow="1" w:lastRow="0" w:firstColumn="1" w:lastColumn="0" w:noHBand="0" w:noVBand="1"/>
      </w:tblPr>
      <w:tblGrid>
        <w:gridCol w:w="4415"/>
        <w:gridCol w:w="4415"/>
      </w:tblGrid>
      <w:tr w:rsidR="00153CEF" w:rsidTr="00153CEF" w14:paraId="0B30B829" w14:textId="77777777">
        <w:trPr>
          <w:trHeight w:val="1280"/>
        </w:trPr>
        <w:tc>
          <w:tcPr>
            <w:tcW w:w="4415" w:type="dxa"/>
          </w:tcPr>
          <w:p w:rsidR="00153CEF" w:rsidP="7788B062" w:rsidRDefault="00153CEF" w14:paraId="449C2CA5" w14:textId="77777777">
            <w:pPr>
              <w:rPr>
                <w:rFonts w:ascii="Calibri" w:hAnsi="Calibri" w:eastAsia="Calibri" w:cs="Calibri"/>
                <w:color w:val="808080" w:themeColor="background1" w:themeShade="80"/>
                <w:sz w:val="22"/>
                <w:lang w:val="es-CR"/>
              </w:rPr>
            </w:pPr>
          </w:p>
        </w:tc>
        <w:tc>
          <w:tcPr>
            <w:tcW w:w="4415" w:type="dxa"/>
          </w:tcPr>
          <w:p w:rsidR="00153CEF" w:rsidP="7788B062" w:rsidRDefault="00153CEF" w14:paraId="366992C7" w14:textId="77777777">
            <w:pPr>
              <w:rPr>
                <w:rFonts w:ascii="Calibri" w:hAnsi="Calibri" w:eastAsia="Calibri" w:cs="Calibri"/>
                <w:color w:val="808080" w:themeColor="background1" w:themeShade="80"/>
                <w:sz w:val="22"/>
                <w:lang w:val="es-CR"/>
              </w:rPr>
            </w:pPr>
          </w:p>
        </w:tc>
      </w:tr>
      <w:tr w:rsidR="00153CEF" w:rsidTr="00153CEF" w14:paraId="2B7DCFBE" w14:textId="77777777">
        <w:tc>
          <w:tcPr>
            <w:tcW w:w="4415" w:type="dxa"/>
          </w:tcPr>
          <w:p w:rsidR="00153CEF" w:rsidP="7788B062" w:rsidRDefault="00153CEF" w14:paraId="6715A488" w14:textId="1EA86004">
            <w:pPr>
              <w:rPr>
                <w:rFonts w:ascii="Calibri" w:hAnsi="Calibri" w:eastAsia="Calibri" w:cs="Calibri"/>
                <w:color w:val="808080" w:themeColor="background1" w:themeShade="80"/>
                <w:sz w:val="22"/>
                <w:lang w:val="es-CR"/>
              </w:rPr>
            </w:pPr>
            <w:r>
              <w:rPr>
                <w:rFonts w:ascii="Calibri" w:hAnsi="Calibri" w:eastAsia="Calibri" w:cs="Calibri"/>
                <w:color w:val="808080" w:themeColor="background1" w:themeShade="80"/>
                <w:sz w:val="22"/>
                <w:lang w:val="es-CR"/>
              </w:rPr>
              <w:t xml:space="preserve">Elaborado por </w:t>
            </w:r>
          </w:p>
        </w:tc>
        <w:tc>
          <w:tcPr>
            <w:tcW w:w="4415" w:type="dxa"/>
          </w:tcPr>
          <w:p w:rsidR="00153CEF" w:rsidP="7788B062" w:rsidRDefault="00153CEF" w14:paraId="4455D29E" w14:textId="6C8553EB">
            <w:pPr>
              <w:rPr>
                <w:rFonts w:ascii="Calibri" w:hAnsi="Calibri" w:eastAsia="Calibri" w:cs="Calibri"/>
                <w:color w:val="808080" w:themeColor="background1" w:themeShade="80"/>
                <w:sz w:val="22"/>
                <w:lang w:val="es-CR"/>
              </w:rPr>
            </w:pPr>
            <w:r>
              <w:rPr>
                <w:rFonts w:ascii="Calibri" w:hAnsi="Calibri" w:eastAsia="Calibri" w:cs="Calibri"/>
                <w:color w:val="808080" w:themeColor="background1" w:themeShade="80"/>
                <w:sz w:val="22"/>
                <w:lang w:val="es-CR"/>
              </w:rPr>
              <w:t>Aprobado por</w:t>
            </w:r>
          </w:p>
        </w:tc>
      </w:tr>
    </w:tbl>
    <w:p w:rsidRPr="00C859C8" w:rsidR="00C859C8" w:rsidP="7788B062" w:rsidRDefault="00C859C8" w14:paraId="3DA3B3DC" w14:textId="77777777">
      <w:pPr>
        <w:ind w:left="-709"/>
        <w:rPr>
          <w:rFonts w:ascii="Calibri" w:hAnsi="Calibri" w:eastAsia="Calibri" w:cs="Calibri"/>
          <w:color w:val="808080" w:themeColor="background1" w:themeShade="80"/>
          <w:sz w:val="22"/>
          <w:lang w:val="es-CR"/>
        </w:rPr>
      </w:pPr>
    </w:p>
    <w:sectPr w:rsidRPr="00C859C8" w:rsidR="00C859C8" w:rsidSect="001C001E">
      <w:headerReference w:type="default" r:id="rId7"/>
      <w:footerReference w:type="default" r:id="rId8"/>
      <w:pgSz w:w="12242" w:h="15842" w:orient="portrait" w:code="1"/>
      <w:pgMar w:top="1417" w:right="1701" w:bottom="1417" w:left="1701" w:header="720" w:footer="431" w:gutter="0"/>
      <w:paperSrc w:first="20549" w:other="20549"/>
      <w:pgNumType w:chapStyle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64FB" w:rsidP="0069317E" w:rsidRDefault="008D64FB" w14:paraId="0A3A71E8" w14:textId="77777777">
      <w:r>
        <w:separator/>
      </w:r>
    </w:p>
  </w:endnote>
  <w:endnote w:type="continuationSeparator" w:id="0">
    <w:p w:rsidR="008D64FB" w:rsidP="0069317E" w:rsidRDefault="008D64FB" w14:paraId="04BDA881" w14:textId="77777777">
      <w:r>
        <w:continuationSeparator/>
      </w:r>
    </w:p>
  </w:endnote>
  <w:endnote w:type="continuationNotice" w:id="1">
    <w:p w:rsidR="008D64FB" w:rsidRDefault="008D64FB" w14:paraId="4CD22BC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A38BE" w:rsidR="008355BD" w:rsidP="00B0732D" w:rsidRDefault="008355BD" w14:paraId="18822204" w14:textId="77777777">
    <w:pPr>
      <w:pStyle w:val="Footer"/>
      <w:jc w:val="right"/>
      <w:rPr>
        <w:sz w:val="18"/>
        <w:szCs w:val="16"/>
      </w:rPr>
    </w:pPr>
    <w:r w:rsidRPr="005A38BE">
      <w:rPr>
        <w:sz w:val="18"/>
        <w:szCs w:val="16"/>
        <w:lang w:val="es-ES"/>
      </w:rPr>
      <w:t xml:space="preserve">Página </w:t>
    </w:r>
    <w:r w:rsidRPr="005A38BE">
      <w:rPr>
        <w:sz w:val="18"/>
        <w:szCs w:val="16"/>
      </w:rPr>
      <w:fldChar w:fldCharType="begin"/>
    </w:r>
    <w:r w:rsidRPr="005A38BE">
      <w:rPr>
        <w:sz w:val="18"/>
        <w:szCs w:val="16"/>
      </w:rPr>
      <w:instrText>PAGE  \* Arabic  \* MERGEFORMAT</w:instrText>
    </w:r>
    <w:r w:rsidRPr="005A38BE">
      <w:rPr>
        <w:sz w:val="18"/>
        <w:szCs w:val="16"/>
      </w:rPr>
      <w:fldChar w:fldCharType="separate"/>
    </w:r>
    <w:r w:rsidRPr="005A38BE" w:rsidR="009A0E93">
      <w:rPr>
        <w:noProof/>
        <w:sz w:val="18"/>
        <w:szCs w:val="16"/>
        <w:lang w:val="es-ES"/>
      </w:rPr>
      <w:t>1</w:t>
    </w:r>
    <w:r w:rsidRPr="005A38BE">
      <w:rPr>
        <w:sz w:val="18"/>
        <w:szCs w:val="16"/>
      </w:rPr>
      <w:fldChar w:fldCharType="end"/>
    </w:r>
    <w:r w:rsidRPr="005A38BE">
      <w:rPr>
        <w:sz w:val="18"/>
        <w:szCs w:val="16"/>
        <w:lang w:val="es-ES"/>
      </w:rPr>
      <w:t xml:space="preserve"> de </w:t>
    </w:r>
    <w:r w:rsidRPr="005A38BE">
      <w:rPr>
        <w:sz w:val="18"/>
        <w:szCs w:val="16"/>
      </w:rPr>
      <w:fldChar w:fldCharType="begin"/>
    </w:r>
    <w:r w:rsidRPr="005A38BE">
      <w:rPr>
        <w:sz w:val="18"/>
        <w:szCs w:val="16"/>
      </w:rPr>
      <w:instrText>NUMPAGES  \* Arabic  \* MERGEFORMAT</w:instrText>
    </w:r>
    <w:r w:rsidRPr="005A38BE">
      <w:rPr>
        <w:sz w:val="18"/>
        <w:szCs w:val="16"/>
      </w:rPr>
      <w:fldChar w:fldCharType="separate"/>
    </w:r>
    <w:r w:rsidRPr="005A38BE" w:rsidR="009A0E93">
      <w:rPr>
        <w:noProof/>
        <w:sz w:val="18"/>
        <w:szCs w:val="16"/>
        <w:lang w:val="es-ES"/>
      </w:rPr>
      <w:t>1</w:t>
    </w:r>
    <w:r w:rsidRPr="005A38BE">
      <w:rPr>
        <w:sz w:val="18"/>
        <w:szCs w:val="16"/>
      </w:rPr>
      <w:fldChar w:fldCharType="end"/>
    </w:r>
  </w:p>
  <w:p w:rsidR="00B64698" w:rsidRDefault="00B64698" w14:paraId="535FB7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64FB" w:rsidP="0069317E" w:rsidRDefault="008D64FB" w14:paraId="3DBD8077" w14:textId="77777777">
      <w:r>
        <w:separator/>
      </w:r>
    </w:p>
  </w:footnote>
  <w:footnote w:type="continuationSeparator" w:id="0">
    <w:p w:rsidR="008D64FB" w:rsidP="0069317E" w:rsidRDefault="008D64FB" w14:paraId="65672C7A" w14:textId="77777777">
      <w:r>
        <w:continuationSeparator/>
      </w:r>
    </w:p>
  </w:footnote>
  <w:footnote w:type="continuationNotice" w:id="1">
    <w:p w:rsidR="008D64FB" w:rsidRDefault="008D64FB" w14:paraId="325637C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601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4A0" w:firstRow="1" w:lastRow="0" w:firstColumn="1" w:lastColumn="0" w:noHBand="0" w:noVBand="1"/>
    </w:tblPr>
    <w:tblGrid>
      <w:gridCol w:w="2836"/>
      <w:gridCol w:w="1984"/>
      <w:gridCol w:w="5387"/>
    </w:tblGrid>
    <w:tr w:rsidRPr="00C7152E" w:rsidR="004F34BB" w:rsidTr="6CBF55A5" w14:paraId="108259C7" w14:textId="77777777">
      <w:trPr>
        <w:trHeight w:val="483"/>
      </w:trPr>
      <w:tc>
        <w:tcPr>
          <w:tcW w:w="2836" w:type="dxa"/>
          <w:vMerge w:val="restart"/>
          <w:vAlign w:val="center"/>
        </w:tcPr>
        <w:p w:rsidRPr="008F024E" w:rsidR="004F34BB" w:rsidP="003B0B9C" w:rsidRDefault="0071394A" w14:paraId="620E435B" w14:textId="7DE19F59">
          <w:pPr>
            <w:ind w:left="-251"/>
          </w:pPr>
          <w:r>
            <w:rPr>
              <w:noProof/>
            </w:rPr>
            <w:t xml:space="preserve">    </w:t>
          </w:r>
        </w:p>
      </w:tc>
      <w:tc>
        <w:tcPr>
          <w:tcW w:w="7371" w:type="dxa"/>
          <w:gridSpan w:val="2"/>
          <w:vAlign w:val="center"/>
        </w:tcPr>
        <w:p w:rsidRPr="00C7152E" w:rsidR="004F34BB" w:rsidP="008617DE" w:rsidRDefault="005A38BE" w14:paraId="583AF3E4" w14:textId="7B3E6A6A">
          <w:pPr>
            <w:pStyle w:val="TituloProcedimiento"/>
            <w:spacing w:before="0" w:after="0"/>
            <w:rPr>
              <w:sz w:val="22"/>
              <w:szCs w:val="22"/>
            </w:rPr>
          </w:pPr>
          <w:r>
            <w:rPr>
              <w:sz w:val="22"/>
              <w:szCs w:val="22"/>
            </w:rPr>
            <w:t>Informe</w:t>
          </w:r>
          <w:r w:rsidR="003B0B9C">
            <w:rPr>
              <w:sz w:val="22"/>
              <w:szCs w:val="22"/>
            </w:rPr>
            <w:t xml:space="preserve"> de </w:t>
          </w:r>
          <w:r w:rsidR="00C4666E">
            <w:rPr>
              <w:sz w:val="22"/>
              <w:szCs w:val="22"/>
            </w:rPr>
            <w:t>análisis genómicos</w:t>
          </w:r>
          <w:r w:rsidR="003B0B9C">
            <w:rPr>
              <w:sz w:val="22"/>
              <w:szCs w:val="22"/>
            </w:rPr>
            <w:t xml:space="preserve"> </w:t>
          </w:r>
        </w:p>
        <w:p w:rsidRPr="00C7152E" w:rsidR="004F34BB" w:rsidP="008617DE" w:rsidRDefault="008D7579" w14:paraId="68AB5901" w14:textId="2619AEBA">
          <w:pPr>
            <w:pStyle w:val="TituloProcedimiento"/>
            <w:spacing w:before="0" w:after="0"/>
            <w:rPr>
              <w:sz w:val="22"/>
              <w:szCs w:val="22"/>
            </w:rPr>
          </w:pPr>
          <w:r>
            <w:rPr>
              <w:sz w:val="22"/>
              <w:szCs w:val="22"/>
            </w:rPr>
            <w:t>REGISTRO</w:t>
          </w:r>
        </w:p>
      </w:tc>
    </w:tr>
    <w:tr w:rsidRPr="00C7152E" w:rsidR="008355BD" w:rsidTr="6CBF55A5" w14:paraId="16D9CB5F" w14:textId="77777777">
      <w:trPr>
        <w:trHeight w:val="756"/>
      </w:trPr>
      <w:tc>
        <w:tcPr>
          <w:tcW w:w="2836" w:type="dxa"/>
          <w:vMerge/>
          <w:vAlign w:val="center"/>
        </w:tcPr>
        <w:p w:rsidRPr="00700F70" w:rsidR="008355BD" w:rsidP="008617DE" w:rsidRDefault="008355BD" w14:paraId="73BAD5AC" w14:textId="77777777">
          <w:pPr>
            <w:spacing w:before="240"/>
            <w:jc w:val="center"/>
            <w:rPr>
              <w:b/>
              <w:bCs/>
            </w:rPr>
          </w:pPr>
        </w:p>
      </w:tc>
      <w:tc>
        <w:tcPr>
          <w:tcW w:w="1984" w:type="dxa"/>
          <w:vAlign w:val="center"/>
        </w:tcPr>
        <w:p w:rsidRPr="00C7152E" w:rsidR="008355BD" w:rsidP="00AF6880" w:rsidRDefault="008355BD" w14:paraId="61A41208" w14:textId="29AAC286">
          <w:pPr>
            <w:tabs>
              <w:tab w:val="center" w:pos="4252"/>
              <w:tab w:val="right" w:pos="8504"/>
            </w:tabs>
            <w:jc w:val="center"/>
            <w:rPr>
              <w:sz w:val="22"/>
            </w:rPr>
          </w:pPr>
          <w:r w:rsidRPr="00C7152E">
            <w:rPr>
              <w:sz w:val="22"/>
            </w:rPr>
            <w:t xml:space="preserve">Versión </w:t>
          </w:r>
          <w:r w:rsidR="005A38BE">
            <w:rPr>
              <w:sz w:val="22"/>
            </w:rPr>
            <w:t>1</w:t>
          </w:r>
        </w:p>
      </w:tc>
      <w:tc>
        <w:tcPr>
          <w:tcW w:w="5387" w:type="dxa"/>
          <w:vAlign w:val="center"/>
        </w:tcPr>
        <w:p w:rsidRPr="00C7152E" w:rsidR="00E34A7D" w:rsidP="6CBF55A5" w:rsidRDefault="6CBF55A5" w14:paraId="3FDCDB67" w14:textId="4250EC6A">
          <w:pPr>
            <w:tabs>
              <w:tab w:val="center" w:pos="4252"/>
              <w:tab w:val="right" w:pos="8504"/>
            </w:tabs>
            <w:jc w:val="left"/>
            <w:rPr>
              <w:sz w:val="22"/>
            </w:rPr>
          </w:pPr>
          <w:r w:rsidRPr="6CBF55A5">
            <w:rPr>
              <w:sz w:val="22"/>
            </w:rPr>
            <w:t xml:space="preserve">Consecutivo: </w:t>
          </w:r>
        </w:p>
      </w:tc>
    </w:tr>
  </w:tbl>
  <w:p w:rsidR="00076315" w:rsidRDefault="00076315" w14:paraId="3C5BC3E5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styleLockQFSet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0E"/>
    <w:rsid w:val="0000371B"/>
    <w:rsid w:val="0000FB21"/>
    <w:rsid w:val="00016E44"/>
    <w:rsid w:val="000214CB"/>
    <w:rsid w:val="00021CD9"/>
    <w:rsid w:val="0002354B"/>
    <w:rsid w:val="00030F38"/>
    <w:rsid w:val="00035408"/>
    <w:rsid w:val="00035602"/>
    <w:rsid w:val="00041D06"/>
    <w:rsid w:val="00042869"/>
    <w:rsid w:val="00046C99"/>
    <w:rsid w:val="00050E65"/>
    <w:rsid w:val="00053E72"/>
    <w:rsid w:val="00055D6C"/>
    <w:rsid w:val="00062094"/>
    <w:rsid w:val="0006228F"/>
    <w:rsid w:val="00062327"/>
    <w:rsid w:val="00064E64"/>
    <w:rsid w:val="000707F7"/>
    <w:rsid w:val="00074509"/>
    <w:rsid w:val="00076315"/>
    <w:rsid w:val="00081E97"/>
    <w:rsid w:val="00095243"/>
    <w:rsid w:val="000961EC"/>
    <w:rsid w:val="000965E3"/>
    <w:rsid w:val="000968B1"/>
    <w:rsid w:val="000A18D8"/>
    <w:rsid w:val="000A245D"/>
    <w:rsid w:val="000A25B9"/>
    <w:rsid w:val="000A27D6"/>
    <w:rsid w:val="000A6C8A"/>
    <w:rsid w:val="000A70C7"/>
    <w:rsid w:val="000A76E6"/>
    <w:rsid w:val="000A7CEE"/>
    <w:rsid w:val="000B18A7"/>
    <w:rsid w:val="000B40DB"/>
    <w:rsid w:val="000B660E"/>
    <w:rsid w:val="000B7AA5"/>
    <w:rsid w:val="000C00BD"/>
    <w:rsid w:val="000C0A74"/>
    <w:rsid w:val="000C2B06"/>
    <w:rsid w:val="000D10B4"/>
    <w:rsid w:val="000E028D"/>
    <w:rsid w:val="000E31A1"/>
    <w:rsid w:val="000E385C"/>
    <w:rsid w:val="000F043F"/>
    <w:rsid w:val="000F72A2"/>
    <w:rsid w:val="0010106F"/>
    <w:rsid w:val="001039C6"/>
    <w:rsid w:val="0010445E"/>
    <w:rsid w:val="00105DCD"/>
    <w:rsid w:val="001118B3"/>
    <w:rsid w:val="0011205C"/>
    <w:rsid w:val="00114729"/>
    <w:rsid w:val="0011497B"/>
    <w:rsid w:val="00114A04"/>
    <w:rsid w:val="001173C5"/>
    <w:rsid w:val="001200E9"/>
    <w:rsid w:val="001219A7"/>
    <w:rsid w:val="001245CB"/>
    <w:rsid w:val="00130500"/>
    <w:rsid w:val="00134B6C"/>
    <w:rsid w:val="00136067"/>
    <w:rsid w:val="00137F9A"/>
    <w:rsid w:val="001433E0"/>
    <w:rsid w:val="00144635"/>
    <w:rsid w:val="00145D47"/>
    <w:rsid w:val="00146549"/>
    <w:rsid w:val="001477EC"/>
    <w:rsid w:val="00153CEF"/>
    <w:rsid w:val="00161541"/>
    <w:rsid w:val="001636F3"/>
    <w:rsid w:val="00163F33"/>
    <w:rsid w:val="00165E1C"/>
    <w:rsid w:val="00167562"/>
    <w:rsid w:val="001717B5"/>
    <w:rsid w:val="001722BC"/>
    <w:rsid w:val="00172C17"/>
    <w:rsid w:val="00174B39"/>
    <w:rsid w:val="00176292"/>
    <w:rsid w:val="001804D3"/>
    <w:rsid w:val="001828CC"/>
    <w:rsid w:val="00182B42"/>
    <w:rsid w:val="00184F42"/>
    <w:rsid w:val="001877EB"/>
    <w:rsid w:val="00190A73"/>
    <w:rsid w:val="00191C73"/>
    <w:rsid w:val="001922E6"/>
    <w:rsid w:val="0019333E"/>
    <w:rsid w:val="00193AA9"/>
    <w:rsid w:val="00195737"/>
    <w:rsid w:val="00195E9B"/>
    <w:rsid w:val="001A1A75"/>
    <w:rsid w:val="001A3607"/>
    <w:rsid w:val="001A4F02"/>
    <w:rsid w:val="001B1170"/>
    <w:rsid w:val="001B31F9"/>
    <w:rsid w:val="001B65C9"/>
    <w:rsid w:val="001C001E"/>
    <w:rsid w:val="001C242C"/>
    <w:rsid w:val="001C3B5B"/>
    <w:rsid w:val="001C5666"/>
    <w:rsid w:val="001D3A7D"/>
    <w:rsid w:val="001D47BC"/>
    <w:rsid w:val="001F0AB2"/>
    <w:rsid w:val="001F117C"/>
    <w:rsid w:val="001F4AE9"/>
    <w:rsid w:val="001F4CC3"/>
    <w:rsid w:val="00201D2F"/>
    <w:rsid w:val="00205A61"/>
    <w:rsid w:val="002066DE"/>
    <w:rsid w:val="00206FB9"/>
    <w:rsid w:val="00211D1B"/>
    <w:rsid w:val="00213EE8"/>
    <w:rsid w:val="00215132"/>
    <w:rsid w:val="00216F89"/>
    <w:rsid w:val="00217A28"/>
    <w:rsid w:val="0022067F"/>
    <w:rsid w:val="002209F7"/>
    <w:rsid w:val="002238B0"/>
    <w:rsid w:val="0022484C"/>
    <w:rsid w:val="0022648B"/>
    <w:rsid w:val="0022706D"/>
    <w:rsid w:val="002361DF"/>
    <w:rsid w:val="00237ADA"/>
    <w:rsid w:val="00240279"/>
    <w:rsid w:val="00247B4B"/>
    <w:rsid w:val="00251213"/>
    <w:rsid w:val="00261973"/>
    <w:rsid w:val="002625A2"/>
    <w:rsid w:val="00264680"/>
    <w:rsid w:val="00264A2E"/>
    <w:rsid w:val="00271E13"/>
    <w:rsid w:val="00272E6A"/>
    <w:rsid w:val="0027505D"/>
    <w:rsid w:val="00276D9B"/>
    <w:rsid w:val="0027735B"/>
    <w:rsid w:val="00281310"/>
    <w:rsid w:val="002900CE"/>
    <w:rsid w:val="00295525"/>
    <w:rsid w:val="002971AA"/>
    <w:rsid w:val="002A277C"/>
    <w:rsid w:val="002A5D5F"/>
    <w:rsid w:val="002A6806"/>
    <w:rsid w:val="002B3FC3"/>
    <w:rsid w:val="002B420B"/>
    <w:rsid w:val="002B5B76"/>
    <w:rsid w:val="002B6BFB"/>
    <w:rsid w:val="002C1C2B"/>
    <w:rsid w:val="002C485B"/>
    <w:rsid w:val="002C6521"/>
    <w:rsid w:val="002C7422"/>
    <w:rsid w:val="002D0CA3"/>
    <w:rsid w:val="002D1A38"/>
    <w:rsid w:val="002D5FA4"/>
    <w:rsid w:val="002D607A"/>
    <w:rsid w:val="002D6374"/>
    <w:rsid w:val="002E14BC"/>
    <w:rsid w:val="002E22B6"/>
    <w:rsid w:val="002E6CBA"/>
    <w:rsid w:val="002E7DE3"/>
    <w:rsid w:val="002F1727"/>
    <w:rsid w:val="002F3A67"/>
    <w:rsid w:val="002F4A1F"/>
    <w:rsid w:val="002F4A6A"/>
    <w:rsid w:val="002F6D88"/>
    <w:rsid w:val="00301E22"/>
    <w:rsid w:val="00303C35"/>
    <w:rsid w:val="00306059"/>
    <w:rsid w:val="003072B6"/>
    <w:rsid w:val="0031062B"/>
    <w:rsid w:val="0031740C"/>
    <w:rsid w:val="00320340"/>
    <w:rsid w:val="0032101D"/>
    <w:rsid w:val="003220F1"/>
    <w:rsid w:val="003249A2"/>
    <w:rsid w:val="00330E6F"/>
    <w:rsid w:val="003401B7"/>
    <w:rsid w:val="003418F8"/>
    <w:rsid w:val="003536A9"/>
    <w:rsid w:val="00356ECE"/>
    <w:rsid w:val="0035759E"/>
    <w:rsid w:val="0036288A"/>
    <w:rsid w:val="0036655B"/>
    <w:rsid w:val="003679BB"/>
    <w:rsid w:val="003716CE"/>
    <w:rsid w:val="0037333E"/>
    <w:rsid w:val="003746AA"/>
    <w:rsid w:val="00376322"/>
    <w:rsid w:val="00376F52"/>
    <w:rsid w:val="003773A0"/>
    <w:rsid w:val="00387753"/>
    <w:rsid w:val="00397853"/>
    <w:rsid w:val="003A04A5"/>
    <w:rsid w:val="003A42EE"/>
    <w:rsid w:val="003B0B9C"/>
    <w:rsid w:val="003B2321"/>
    <w:rsid w:val="003B35E5"/>
    <w:rsid w:val="003B654F"/>
    <w:rsid w:val="003B6597"/>
    <w:rsid w:val="003B6FAE"/>
    <w:rsid w:val="003B7213"/>
    <w:rsid w:val="003B7A63"/>
    <w:rsid w:val="003C2688"/>
    <w:rsid w:val="003C2B5C"/>
    <w:rsid w:val="003C4C3B"/>
    <w:rsid w:val="003C4C8F"/>
    <w:rsid w:val="003C6C9F"/>
    <w:rsid w:val="003D0A79"/>
    <w:rsid w:val="003D1F93"/>
    <w:rsid w:val="003D2B28"/>
    <w:rsid w:val="003D3FD3"/>
    <w:rsid w:val="003D4749"/>
    <w:rsid w:val="003D4F6D"/>
    <w:rsid w:val="003E195C"/>
    <w:rsid w:val="003F00F8"/>
    <w:rsid w:val="003F228B"/>
    <w:rsid w:val="003F47CA"/>
    <w:rsid w:val="003F4811"/>
    <w:rsid w:val="003F4882"/>
    <w:rsid w:val="003F55AD"/>
    <w:rsid w:val="003F5D57"/>
    <w:rsid w:val="0040665E"/>
    <w:rsid w:val="00410267"/>
    <w:rsid w:val="0041072F"/>
    <w:rsid w:val="004108A3"/>
    <w:rsid w:val="004137D4"/>
    <w:rsid w:val="00415A19"/>
    <w:rsid w:val="00417137"/>
    <w:rsid w:val="00421A44"/>
    <w:rsid w:val="0042298B"/>
    <w:rsid w:val="00422E2A"/>
    <w:rsid w:val="004241F5"/>
    <w:rsid w:val="00424E29"/>
    <w:rsid w:val="004256E8"/>
    <w:rsid w:val="0043020A"/>
    <w:rsid w:val="00431D80"/>
    <w:rsid w:val="00433EC9"/>
    <w:rsid w:val="00436740"/>
    <w:rsid w:val="00445850"/>
    <w:rsid w:val="0044607A"/>
    <w:rsid w:val="00447EB6"/>
    <w:rsid w:val="00450B40"/>
    <w:rsid w:val="00451967"/>
    <w:rsid w:val="0046145B"/>
    <w:rsid w:val="00464AFD"/>
    <w:rsid w:val="0046610B"/>
    <w:rsid w:val="00466959"/>
    <w:rsid w:val="00466EDA"/>
    <w:rsid w:val="00467FA6"/>
    <w:rsid w:val="00470007"/>
    <w:rsid w:val="004707A2"/>
    <w:rsid w:val="00471693"/>
    <w:rsid w:val="00473FD2"/>
    <w:rsid w:val="004744B8"/>
    <w:rsid w:val="00474C0D"/>
    <w:rsid w:val="00474E82"/>
    <w:rsid w:val="0048163E"/>
    <w:rsid w:val="0048479F"/>
    <w:rsid w:val="00493409"/>
    <w:rsid w:val="004A1573"/>
    <w:rsid w:val="004A1E52"/>
    <w:rsid w:val="004A37BB"/>
    <w:rsid w:val="004A7190"/>
    <w:rsid w:val="004B0693"/>
    <w:rsid w:val="004B3AB3"/>
    <w:rsid w:val="004B5C29"/>
    <w:rsid w:val="004C1DC9"/>
    <w:rsid w:val="004C4622"/>
    <w:rsid w:val="004C6EDF"/>
    <w:rsid w:val="004D1131"/>
    <w:rsid w:val="004D2CDE"/>
    <w:rsid w:val="004D3E90"/>
    <w:rsid w:val="004D494F"/>
    <w:rsid w:val="004D56AC"/>
    <w:rsid w:val="004E043A"/>
    <w:rsid w:val="004E1069"/>
    <w:rsid w:val="004E2CF1"/>
    <w:rsid w:val="004E2E01"/>
    <w:rsid w:val="004E33F5"/>
    <w:rsid w:val="004F1A21"/>
    <w:rsid w:val="004F34BB"/>
    <w:rsid w:val="004F395F"/>
    <w:rsid w:val="004F4DAF"/>
    <w:rsid w:val="004F6909"/>
    <w:rsid w:val="004F6BF4"/>
    <w:rsid w:val="0050091D"/>
    <w:rsid w:val="005011D0"/>
    <w:rsid w:val="005027AB"/>
    <w:rsid w:val="00504CC3"/>
    <w:rsid w:val="005062B9"/>
    <w:rsid w:val="00506307"/>
    <w:rsid w:val="00511788"/>
    <w:rsid w:val="00511DC7"/>
    <w:rsid w:val="00513808"/>
    <w:rsid w:val="00515464"/>
    <w:rsid w:val="00515EBE"/>
    <w:rsid w:val="0051666B"/>
    <w:rsid w:val="005214BB"/>
    <w:rsid w:val="005215D4"/>
    <w:rsid w:val="00521A65"/>
    <w:rsid w:val="00523436"/>
    <w:rsid w:val="00524553"/>
    <w:rsid w:val="005250D0"/>
    <w:rsid w:val="00527453"/>
    <w:rsid w:val="00530A60"/>
    <w:rsid w:val="00533E20"/>
    <w:rsid w:val="0053F81C"/>
    <w:rsid w:val="005442D9"/>
    <w:rsid w:val="00545671"/>
    <w:rsid w:val="005459AC"/>
    <w:rsid w:val="00554C3E"/>
    <w:rsid w:val="00554CFE"/>
    <w:rsid w:val="00562AB6"/>
    <w:rsid w:val="00562F8E"/>
    <w:rsid w:val="00563F64"/>
    <w:rsid w:val="00565A14"/>
    <w:rsid w:val="00565FDA"/>
    <w:rsid w:val="00567E83"/>
    <w:rsid w:val="00570CB1"/>
    <w:rsid w:val="00570E9C"/>
    <w:rsid w:val="00573183"/>
    <w:rsid w:val="00574AC7"/>
    <w:rsid w:val="00576BB7"/>
    <w:rsid w:val="00580FB0"/>
    <w:rsid w:val="005811C0"/>
    <w:rsid w:val="00583F2F"/>
    <w:rsid w:val="00585BEC"/>
    <w:rsid w:val="00585E44"/>
    <w:rsid w:val="00586F1D"/>
    <w:rsid w:val="005901F4"/>
    <w:rsid w:val="005902F7"/>
    <w:rsid w:val="00592729"/>
    <w:rsid w:val="00596E76"/>
    <w:rsid w:val="005A384F"/>
    <w:rsid w:val="005A38BE"/>
    <w:rsid w:val="005B15F4"/>
    <w:rsid w:val="005B573D"/>
    <w:rsid w:val="005B7845"/>
    <w:rsid w:val="005C2948"/>
    <w:rsid w:val="005C2CD2"/>
    <w:rsid w:val="005C31D1"/>
    <w:rsid w:val="005C4DEA"/>
    <w:rsid w:val="005C517A"/>
    <w:rsid w:val="005C69AE"/>
    <w:rsid w:val="005D19B4"/>
    <w:rsid w:val="005D3766"/>
    <w:rsid w:val="005D5190"/>
    <w:rsid w:val="005D5DEE"/>
    <w:rsid w:val="005E0C05"/>
    <w:rsid w:val="005E1B23"/>
    <w:rsid w:val="005E3A7E"/>
    <w:rsid w:val="005E689C"/>
    <w:rsid w:val="005F035E"/>
    <w:rsid w:val="005F04CF"/>
    <w:rsid w:val="005F5468"/>
    <w:rsid w:val="005F6186"/>
    <w:rsid w:val="005F7184"/>
    <w:rsid w:val="005F7F23"/>
    <w:rsid w:val="00600D59"/>
    <w:rsid w:val="00602FF7"/>
    <w:rsid w:val="00606836"/>
    <w:rsid w:val="00614378"/>
    <w:rsid w:val="00621AD0"/>
    <w:rsid w:val="006302AE"/>
    <w:rsid w:val="00631C52"/>
    <w:rsid w:val="006356D4"/>
    <w:rsid w:val="0063620D"/>
    <w:rsid w:val="00636592"/>
    <w:rsid w:val="006419A0"/>
    <w:rsid w:val="00641EE7"/>
    <w:rsid w:val="00647093"/>
    <w:rsid w:val="00650C55"/>
    <w:rsid w:val="006525A1"/>
    <w:rsid w:val="00655A27"/>
    <w:rsid w:val="00656E6A"/>
    <w:rsid w:val="006573D8"/>
    <w:rsid w:val="0066113B"/>
    <w:rsid w:val="00662B10"/>
    <w:rsid w:val="00662B66"/>
    <w:rsid w:val="00667105"/>
    <w:rsid w:val="00667A3D"/>
    <w:rsid w:val="00671249"/>
    <w:rsid w:val="00672265"/>
    <w:rsid w:val="00677842"/>
    <w:rsid w:val="00680547"/>
    <w:rsid w:val="0068113B"/>
    <w:rsid w:val="006840D0"/>
    <w:rsid w:val="00684941"/>
    <w:rsid w:val="00686C70"/>
    <w:rsid w:val="0069317E"/>
    <w:rsid w:val="0069352E"/>
    <w:rsid w:val="00693D69"/>
    <w:rsid w:val="00694DB6"/>
    <w:rsid w:val="006951D5"/>
    <w:rsid w:val="006A3842"/>
    <w:rsid w:val="006A75DF"/>
    <w:rsid w:val="006B391D"/>
    <w:rsid w:val="006B42E1"/>
    <w:rsid w:val="006B4A70"/>
    <w:rsid w:val="006B73AE"/>
    <w:rsid w:val="006C04C9"/>
    <w:rsid w:val="006C08A5"/>
    <w:rsid w:val="006C2775"/>
    <w:rsid w:val="006C2890"/>
    <w:rsid w:val="006C5D16"/>
    <w:rsid w:val="006C7B2A"/>
    <w:rsid w:val="006D00C5"/>
    <w:rsid w:val="006D6C78"/>
    <w:rsid w:val="006E0E23"/>
    <w:rsid w:val="006E2538"/>
    <w:rsid w:val="006E54F7"/>
    <w:rsid w:val="006E7E61"/>
    <w:rsid w:val="006F1B20"/>
    <w:rsid w:val="006F498D"/>
    <w:rsid w:val="006F4B2A"/>
    <w:rsid w:val="00700899"/>
    <w:rsid w:val="0070201A"/>
    <w:rsid w:val="00703579"/>
    <w:rsid w:val="00707676"/>
    <w:rsid w:val="0071394A"/>
    <w:rsid w:val="00714087"/>
    <w:rsid w:val="00714D15"/>
    <w:rsid w:val="00714F63"/>
    <w:rsid w:val="00715252"/>
    <w:rsid w:val="007255ED"/>
    <w:rsid w:val="00725F91"/>
    <w:rsid w:val="00736F81"/>
    <w:rsid w:val="00740720"/>
    <w:rsid w:val="007416CD"/>
    <w:rsid w:val="007452B0"/>
    <w:rsid w:val="00753D21"/>
    <w:rsid w:val="00756831"/>
    <w:rsid w:val="00757013"/>
    <w:rsid w:val="00760EF5"/>
    <w:rsid w:val="007624F9"/>
    <w:rsid w:val="00767449"/>
    <w:rsid w:val="00767942"/>
    <w:rsid w:val="007705E8"/>
    <w:rsid w:val="0077125B"/>
    <w:rsid w:val="007713B6"/>
    <w:rsid w:val="00776190"/>
    <w:rsid w:val="007805BD"/>
    <w:rsid w:val="007816F9"/>
    <w:rsid w:val="00782629"/>
    <w:rsid w:val="00784B97"/>
    <w:rsid w:val="00785A17"/>
    <w:rsid w:val="00787091"/>
    <w:rsid w:val="007871A7"/>
    <w:rsid w:val="00787ACE"/>
    <w:rsid w:val="00790031"/>
    <w:rsid w:val="00791C06"/>
    <w:rsid w:val="00792DED"/>
    <w:rsid w:val="00793A35"/>
    <w:rsid w:val="007A13E4"/>
    <w:rsid w:val="007A32F0"/>
    <w:rsid w:val="007A4E14"/>
    <w:rsid w:val="007A5081"/>
    <w:rsid w:val="007A60C2"/>
    <w:rsid w:val="007A69A5"/>
    <w:rsid w:val="007B4FCB"/>
    <w:rsid w:val="007C064E"/>
    <w:rsid w:val="007C2944"/>
    <w:rsid w:val="007C330B"/>
    <w:rsid w:val="007C333E"/>
    <w:rsid w:val="007D2AB0"/>
    <w:rsid w:val="007D42A3"/>
    <w:rsid w:val="007D7A33"/>
    <w:rsid w:val="007D7D66"/>
    <w:rsid w:val="007D7F9A"/>
    <w:rsid w:val="007E313C"/>
    <w:rsid w:val="007E48FF"/>
    <w:rsid w:val="007F038B"/>
    <w:rsid w:val="007F2838"/>
    <w:rsid w:val="007F3490"/>
    <w:rsid w:val="007F41E2"/>
    <w:rsid w:val="007F58E0"/>
    <w:rsid w:val="007F7D5C"/>
    <w:rsid w:val="00801D46"/>
    <w:rsid w:val="00805AAA"/>
    <w:rsid w:val="00807B01"/>
    <w:rsid w:val="0081671C"/>
    <w:rsid w:val="00817271"/>
    <w:rsid w:val="00817F45"/>
    <w:rsid w:val="00821CFB"/>
    <w:rsid w:val="008222D4"/>
    <w:rsid w:val="0082401D"/>
    <w:rsid w:val="00826213"/>
    <w:rsid w:val="00827B65"/>
    <w:rsid w:val="00830D99"/>
    <w:rsid w:val="00831ABC"/>
    <w:rsid w:val="008322CF"/>
    <w:rsid w:val="008355BD"/>
    <w:rsid w:val="00835D8C"/>
    <w:rsid w:val="008361D9"/>
    <w:rsid w:val="008362DB"/>
    <w:rsid w:val="0083662D"/>
    <w:rsid w:val="00836CD0"/>
    <w:rsid w:val="00837D01"/>
    <w:rsid w:val="00843962"/>
    <w:rsid w:val="00843E3F"/>
    <w:rsid w:val="00844DE3"/>
    <w:rsid w:val="00844E54"/>
    <w:rsid w:val="0085240E"/>
    <w:rsid w:val="00854670"/>
    <w:rsid w:val="00854CB5"/>
    <w:rsid w:val="00854D2D"/>
    <w:rsid w:val="00855A25"/>
    <w:rsid w:val="00856A8A"/>
    <w:rsid w:val="008617DE"/>
    <w:rsid w:val="008618B9"/>
    <w:rsid w:val="0086773F"/>
    <w:rsid w:val="00872C69"/>
    <w:rsid w:val="00873093"/>
    <w:rsid w:val="008744A9"/>
    <w:rsid w:val="008750C1"/>
    <w:rsid w:val="00875F71"/>
    <w:rsid w:val="00883BA3"/>
    <w:rsid w:val="00883C67"/>
    <w:rsid w:val="008948A7"/>
    <w:rsid w:val="0089636C"/>
    <w:rsid w:val="008A21BE"/>
    <w:rsid w:val="008A2973"/>
    <w:rsid w:val="008A31E9"/>
    <w:rsid w:val="008B688A"/>
    <w:rsid w:val="008C53F3"/>
    <w:rsid w:val="008C68D5"/>
    <w:rsid w:val="008C6BE7"/>
    <w:rsid w:val="008D2088"/>
    <w:rsid w:val="008D64FB"/>
    <w:rsid w:val="008D7579"/>
    <w:rsid w:val="008D7F5C"/>
    <w:rsid w:val="008E0773"/>
    <w:rsid w:val="008E35E9"/>
    <w:rsid w:val="008E4B3E"/>
    <w:rsid w:val="008E72F3"/>
    <w:rsid w:val="008E7350"/>
    <w:rsid w:val="008F0BA6"/>
    <w:rsid w:val="008F20A8"/>
    <w:rsid w:val="008F4868"/>
    <w:rsid w:val="008F7E1B"/>
    <w:rsid w:val="0090138D"/>
    <w:rsid w:val="0090166C"/>
    <w:rsid w:val="00901E50"/>
    <w:rsid w:val="00903517"/>
    <w:rsid w:val="00905261"/>
    <w:rsid w:val="00905916"/>
    <w:rsid w:val="00906544"/>
    <w:rsid w:val="00906E06"/>
    <w:rsid w:val="00907698"/>
    <w:rsid w:val="00910CD3"/>
    <w:rsid w:val="009119D3"/>
    <w:rsid w:val="00914F85"/>
    <w:rsid w:val="00916CB2"/>
    <w:rsid w:val="00917E5C"/>
    <w:rsid w:val="0092268E"/>
    <w:rsid w:val="00923BC2"/>
    <w:rsid w:val="0092680F"/>
    <w:rsid w:val="00927618"/>
    <w:rsid w:val="00932989"/>
    <w:rsid w:val="0093337B"/>
    <w:rsid w:val="0093622E"/>
    <w:rsid w:val="0094187B"/>
    <w:rsid w:val="00944410"/>
    <w:rsid w:val="0094461F"/>
    <w:rsid w:val="00945D24"/>
    <w:rsid w:val="00947597"/>
    <w:rsid w:val="00947889"/>
    <w:rsid w:val="00950B92"/>
    <w:rsid w:val="009528ED"/>
    <w:rsid w:val="0096261E"/>
    <w:rsid w:val="00964626"/>
    <w:rsid w:val="00964F70"/>
    <w:rsid w:val="009670CA"/>
    <w:rsid w:val="009723B6"/>
    <w:rsid w:val="009725BB"/>
    <w:rsid w:val="00973723"/>
    <w:rsid w:val="00980858"/>
    <w:rsid w:val="00982991"/>
    <w:rsid w:val="009838AD"/>
    <w:rsid w:val="00992A1F"/>
    <w:rsid w:val="00993214"/>
    <w:rsid w:val="009A0E93"/>
    <w:rsid w:val="009A2E41"/>
    <w:rsid w:val="009A50F2"/>
    <w:rsid w:val="009A640F"/>
    <w:rsid w:val="009A6D8F"/>
    <w:rsid w:val="009B0BAC"/>
    <w:rsid w:val="009B1430"/>
    <w:rsid w:val="009B1F09"/>
    <w:rsid w:val="009B2DA8"/>
    <w:rsid w:val="009B5BA3"/>
    <w:rsid w:val="009B6602"/>
    <w:rsid w:val="009C2E2C"/>
    <w:rsid w:val="009C3375"/>
    <w:rsid w:val="009D1D21"/>
    <w:rsid w:val="009D5D07"/>
    <w:rsid w:val="009D604A"/>
    <w:rsid w:val="009D63BB"/>
    <w:rsid w:val="009D6EE2"/>
    <w:rsid w:val="009D7600"/>
    <w:rsid w:val="009E2DBD"/>
    <w:rsid w:val="009E3C90"/>
    <w:rsid w:val="009E453D"/>
    <w:rsid w:val="009F0D0C"/>
    <w:rsid w:val="009F2C7D"/>
    <w:rsid w:val="009F6639"/>
    <w:rsid w:val="009F7BBA"/>
    <w:rsid w:val="00A003CD"/>
    <w:rsid w:val="00A00D57"/>
    <w:rsid w:val="00A01497"/>
    <w:rsid w:val="00A020CF"/>
    <w:rsid w:val="00A05A81"/>
    <w:rsid w:val="00A063CC"/>
    <w:rsid w:val="00A075AF"/>
    <w:rsid w:val="00A208A8"/>
    <w:rsid w:val="00A2315C"/>
    <w:rsid w:val="00A2360E"/>
    <w:rsid w:val="00A246CE"/>
    <w:rsid w:val="00A274F1"/>
    <w:rsid w:val="00A32C99"/>
    <w:rsid w:val="00A33738"/>
    <w:rsid w:val="00A3417E"/>
    <w:rsid w:val="00A37128"/>
    <w:rsid w:val="00A37DD2"/>
    <w:rsid w:val="00A410A0"/>
    <w:rsid w:val="00A43A58"/>
    <w:rsid w:val="00A45FBD"/>
    <w:rsid w:val="00A51162"/>
    <w:rsid w:val="00A5157E"/>
    <w:rsid w:val="00A522CD"/>
    <w:rsid w:val="00A52AFF"/>
    <w:rsid w:val="00A52EEA"/>
    <w:rsid w:val="00A5318A"/>
    <w:rsid w:val="00A57DEB"/>
    <w:rsid w:val="00A61AE6"/>
    <w:rsid w:val="00A62794"/>
    <w:rsid w:val="00A643E0"/>
    <w:rsid w:val="00A65132"/>
    <w:rsid w:val="00A708DA"/>
    <w:rsid w:val="00A718BB"/>
    <w:rsid w:val="00A73759"/>
    <w:rsid w:val="00A74880"/>
    <w:rsid w:val="00A74A0F"/>
    <w:rsid w:val="00A75C22"/>
    <w:rsid w:val="00A77470"/>
    <w:rsid w:val="00A803E9"/>
    <w:rsid w:val="00A828C4"/>
    <w:rsid w:val="00A873E8"/>
    <w:rsid w:val="00A906D9"/>
    <w:rsid w:val="00A92C1D"/>
    <w:rsid w:val="00A934A5"/>
    <w:rsid w:val="00A95CC9"/>
    <w:rsid w:val="00AA4587"/>
    <w:rsid w:val="00AA7BBB"/>
    <w:rsid w:val="00AB15B1"/>
    <w:rsid w:val="00AB39B1"/>
    <w:rsid w:val="00AB586A"/>
    <w:rsid w:val="00AB6282"/>
    <w:rsid w:val="00AC18F8"/>
    <w:rsid w:val="00AC22F6"/>
    <w:rsid w:val="00AC4AE6"/>
    <w:rsid w:val="00AC6FAA"/>
    <w:rsid w:val="00AC7C7D"/>
    <w:rsid w:val="00AD1098"/>
    <w:rsid w:val="00AD1B06"/>
    <w:rsid w:val="00AD38B5"/>
    <w:rsid w:val="00AD3DE6"/>
    <w:rsid w:val="00AD771B"/>
    <w:rsid w:val="00AE42BB"/>
    <w:rsid w:val="00AE5E4E"/>
    <w:rsid w:val="00AE7BD8"/>
    <w:rsid w:val="00AF023A"/>
    <w:rsid w:val="00AF6880"/>
    <w:rsid w:val="00AF6FF0"/>
    <w:rsid w:val="00B0098A"/>
    <w:rsid w:val="00B01C4B"/>
    <w:rsid w:val="00B02926"/>
    <w:rsid w:val="00B02ED4"/>
    <w:rsid w:val="00B04ADD"/>
    <w:rsid w:val="00B06590"/>
    <w:rsid w:val="00B0732D"/>
    <w:rsid w:val="00B12ED2"/>
    <w:rsid w:val="00B1335D"/>
    <w:rsid w:val="00B15373"/>
    <w:rsid w:val="00B154C8"/>
    <w:rsid w:val="00B164EF"/>
    <w:rsid w:val="00B17872"/>
    <w:rsid w:val="00B17FC5"/>
    <w:rsid w:val="00B24B82"/>
    <w:rsid w:val="00B2B228"/>
    <w:rsid w:val="00B32FE0"/>
    <w:rsid w:val="00B40197"/>
    <w:rsid w:val="00B42094"/>
    <w:rsid w:val="00B43C4F"/>
    <w:rsid w:val="00B51CAE"/>
    <w:rsid w:val="00B51D9A"/>
    <w:rsid w:val="00B51E82"/>
    <w:rsid w:val="00B5293C"/>
    <w:rsid w:val="00B53454"/>
    <w:rsid w:val="00B57618"/>
    <w:rsid w:val="00B60D46"/>
    <w:rsid w:val="00B6147C"/>
    <w:rsid w:val="00B61B44"/>
    <w:rsid w:val="00B62675"/>
    <w:rsid w:val="00B64698"/>
    <w:rsid w:val="00B67BC8"/>
    <w:rsid w:val="00B70DE1"/>
    <w:rsid w:val="00B71007"/>
    <w:rsid w:val="00B731A6"/>
    <w:rsid w:val="00B76953"/>
    <w:rsid w:val="00B82432"/>
    <w:rsid w:val="00B87683"/>
    <w:rsid w:val="00B87B6A"/>
    <w:rsid w:val="00B92457"/>
    <w:rsid w:val="00B928EF"/>
    <w:rsid w:val="00B96D49"/>
    <w:rsid w:val="00BA3482"/>
    <w:rsid w:val="00BA6F2A"/>
    <w:rsid w:val="00BB625F"/>
    <w:rsid w:val="00BB7DC0"/>
    <w:rsid w:val="00BC07E2"/>
    <w:rsid w:val="00BC3430"/>
    <w:rsid w:val="00BC3543"/>
    <w:rsid w:val="00BC5A82"/>
    <w:rsid w:val="00BC5FFA"/>
    <w:rsid w:val="00BD1CFF"/>
    <w:rsid w:val="00BD2579"/>
    <w:rsid w:val="00BD2680"/>
    <w:rsid w:val="00BD4D8C"/>
    <w:rsid w:val="00BD5FE9"/>
    <w:rsid w:val="00BD73BF"/>
    <w:rsid w:val="00BD7A6C"/>
    <w:rsid w:val="00BE2CB6"/>
    <w:rsid w:val="00BE350A"/>
    <w:rsid w:val="00BE4C42"/>
    <w:rsid w:val="00BF0852"/>
    <w:rsid w:val="00BF2BE2"/>
    <w:rsid w:val="00BF6513"/>
    <w:rsid w:val="00C00D04"/>
    <w:rsid w:val="00C00D71"/>
    <w:rsid w:val="00C04D89"/>
    <w:rsid w:val="00C05796"/>
    <w:rsid w:val="00C069AC"/>
    <w:rsid w:val="00C11A01"/>
    <w:rsid w:val="00C20865"/>
    <w:rsid w:val="00C234DF"/>
    <w:rsid w:val="00C257E7"/>
    <w:rsid w:val="00C26DF5"/>
    <w:rsid w:val="00C2759A"/>
    <w:rsid w:val="00C27ECF"/>
    <w:rsid w:val="00C303B5"/>
    <w:rsid w:val="00C30CFE"/>
    <w:rsid w:val="00C3180D"/>
    <w:rsid w:val="00C32A3B"/>
    <w:rsid w:val="00C33468"/>
    <w:rsid w:val="00C4666E"/>
    <w:rsid w:val="00C4686E"/>
    <w:rsid w:val="00C47120"/>
    <w:rsid w:val="00C47B89"/>
    <w:rsid w:val="00C5033B"/>
    <w:rsid w:val="00C5088E"/>
    <w:rsid w:val="00C50D38"/>
    <w:rsid w:val="00C54A5F"/>
    <w:rsid w:val="00C559B8"/>
    <w:rsid w:val="00C55FCD"/>
    <w:rsid w:val="00C5681C"/>
    <w:rsid w:val="00C63832"/>
    <w:rsid w:val="00C658EB"/>
    <w:rsid w:val="00C7152E"/>
    <w:rsid w:val="00C715CB"/>
    <w:rsid w:val="00C72646"/>
    <w:rsid w:val="00C74533"/>
    <w:rsid w:val="00C859C8"/>
    <w:rsid w:val="00C91680"/>
    <w:rsid w:val="00C91929"/>
    <w:rsid w:val="00C9630C"/>
    <w:rsid w:val="00C96AB9"/>
    <w:rsid w:val="00C9787F"/>
    <w:rsid w:val="00CA118A"/>
    <w:rsid w:val="00CA25A8"/>
    <w:rsid w:val="00CB5E23"/>
    <w:rsid w:val="00CC0141"/>
    <w:rsid w:val="00CC0C5D"/>
    <w:rsid w:val="00CC2F79"/>
    <w:rsid w:val="00CC437B"/>
    <w:rsid w:val="00CC64CF"/>
    <w:rsid w:val="00CC7C62"/>
    <w:rsid w:val="00CD5C74"/>
    <w:rsid w:val="00CD6282"/>
    <w:rsid w:val="00CD7E86"/>
    <w:rsid w:val="00CE066D"/>
    <w:rsid w:val="00CF0765"/>
    <w:rsid w:val="00CF7206"/>
    <w:rsid w:val="00CF7729"/>
    <w:rsid w:val="00D0223B"/>
    <w:rsid w:val="00D03771"/>
    <w:rsid w:val="00D0668F"/>
    <w:rsid w:val="00D116B8"/>
    <w:rsid w:val="00D13F01"/>
    <w:rsid w:val="00D14764"/>
    <w:rsid w:val="00D178E1"/>
    <w:rsid w:val="00D17DE8"/>
    <w:rsid w:val="00D203C7"/>
    <w:rsid w:val="00D210FB"/>
    <w:rsid w:val="00D22898"/>
    <w:rsid w:val="00D25AA4"/>
    <w:rsid w:val="00D400E3"/>
    <w:rsid w:val="00D46A02"/>
    <w:rsid w:val="00D47240"/>
    <w:rsid w:val="00D520BF"/>
    <w:rsid w:val="00D60598"/>
    <w:rsid w:val="00D61108"/>
    <w:rsid w:val="00D64201"/>
    <w:rsid w:val="00D64A27"/>
    <w:rsid w:val="00D72079"/>
    <w:rsid w:val="00D72ECD"/>
    <w:rsid w:val="00D765D1"/>
    <w:rsid w:val="00D85F25"/>
    <w:rsid w:val="00D86696"/>
    <w:rsid w:val="00D87958"/>
    <w:rsid w:val="00D917E7"/>
    <w:rsid w:val="00D919CA"/>
    <w:rsid w:val="00D92D16"/>
    <w:rsid w:val="00D97761"/>
    <w:rsid w:val="00DA004F"/>
    <w:rsid w:val="00DA090E"/>
    <w:rsid w:val="00DA1224"/>
    <w:rsid w:val="00DA2AB1"/>
    <w:rsid w:val="00DA5192"/>
    <w:rsid w:val="00DB23A0"/>
    <w:rsid w:val="00DB2B34"/>
    <w:rsid w:val="00DB5072"/>
    <w:rsid w:val="00DB6827"/>
    <w:rsid w:val="00DB6F1B"/>
    <w:rsid w:val="00DB6F72"/>
    <w:rsid w:val="00DB7EB0"/>
    <w:rsid w:val="00DC0825"/>
    <w:rsid w:val="00DC22D4"/>
    <w:rsid w:val="00DC2A7B"/>
    <w:rsid w:val="00DD3ADE"/>
    <w:rsid w:val="00DD5853"/>
    <w:rsid w:val="00DD5CD0"/>
    <w:rsid w:val="00DD6A62"/>
    <w:rsid w:val="00DD7DDE"/>
    <w:rsid w:val="00DE1F22"/>
    <w:rsid w:val="00DE1F40"/>
    <w:rsid w:val="00DE24F0"/>
    <w:rsid w:val="00DE5870"/>
    <w:rsid w:val="00DF7EBC"/>
    <w:rsid w:val="00E0012C"/>
    <w:rsid w:val="00E003E0"/>
    <w:rsid w:val="00E004A3"/>
    <w:rsid w:val="00E03E9A"/>
    <w:rsid w:val="00E0451B"/>
    <w:rsid w:val="00E05992"/>
    <w:rsid w:val="00E06145"/>
    <w:rsid w:val="00E061A0"/>
    <w:rsid w:val="00E06219"/>
    <w:rsid w:val="00E075A6"/>
    <w:rsid w:val="00E11D28"/>
    <w:rsid w:val="00E14DC5"/>
    <w:rsid w:val="00E22494"/>
    <w:rsid w:val="00E2249C"/>
    <w:rsid w:val="00E228AC"/>
    <w:rsid w:val="00E238B3"/>
    <w:rsid w:val="00E23DCF"/>
    <w:rsid w:val="00E320CE"/>
    <w:rsid w:val="00E3372A"/>
    <w:rsid w:val="00E34A7D"/>
    <w:rsid w:val="00E36869"/>
    <w:rsid w:val="00E40912"/>
    <w:rsid w:val="00E43D71"/>
    <w:rsid w:val="00E43E8A"/>
    <w:rsid w:val="00E47753"/>
    <w:rsid w:val="00E47B38"/>
    <w:rsid w:val="00E50E3D"/>
    <w:rsid w:val="00E558F7"/>
    <w:rsid w:val="00E56B36"/>
    <w:rsid w:val="00E5724B"/>
    <w:rsid w:val="00E573B4"/>
    <w:rsid w:val="00E573C8"/>
    <w:rsid w:val="00E64987"/>
    <w:rsid w:val="00E6561D"/>
    <w:rsid w:val="00E70450"/>
    <w:rsid w:val="00E726D0"/>
    <w:rsid w:val="00E73508"/>
    <w:rsid w:val="00E77913"/>
    <w:rsid w:val="00E84F2E"/>
    <w:rsid w:val="00E8683B"/>
    <w:rsid w:val="00E9091C"/>
    <w:rsid w:val="00E91EE5"/>
    <w:rsid w:val="00E9244F"/>
    <w:rsid w:val="00E94BFF"/>
    <w:rsid w:val="00E95115"/>
    <w:rsid w:val="00E95CC6"/>
    <w:rsid w:val="00E96086"/>
    <w:rsid w:val="00E97C44"/>
    <w:rsid w:val="00EA0A70"/>
    <w:rsid w:val="00EA0E84"/>
    <w:rsid w:val="00EA45CA"/>
    <w:rsid w:val="00EA506E"/>
    <w:rsid w:val="00EA666C"/>
    <w:rsid w:val="00EA6B79"/>
    <w:rsid w:val="00EB01C8"/>
    <w:rsid w:val="00EB08AC"/>
    <w:rsid w:val="00EB3DF4"/>
    <w:rsid w:val="00EB46C6"/>
    <w:rsid w:val="00EC0881"/>
    <w:rsid w:val="00EC5BA8"/>
    <w:rsid w:val="00ED333E"/>
    <w:rsid w:val="00ED4A64"/>
    <w:rsid w:val="00ED4FAA"/>
    <w:rsid w:val="00ED5BCE"/>
    <w:rsid w:val="00ED7DBA"/>
    <w:rsid w:val="00EE1AF0"/>
    <w:rsid w:val="00EE2476"/>
    <w:rsid w:val="00EE3FB8"/>
    <w:rsid w:val="00EE4A17"/>
    <w:rsid w:val="00EE64A8"/>
    <w:rsid w:val="00EE7501"/>
    <w:rsid w:val="00EF10A8"/>
    <w:rsid w:val="00EF14A0"/>
    <w:rsid w:val="00EF174D"/>
    <w:rsid w:val="00EF46E4"/>
    <w:rsid w:val="00EF4FC8"/>
    <w:rsid w:val="00F00706"/>
    <w:rsid w:val="00F04140"/>
    <w:rsid w:val="00F046B6"/>
    <w:rsid w:val="00F0502A"/>
    <w:rsid w:val="00F051A6"/>
    <w:rsid w:val="00F06253"/>
    <w:rsid w:val="00F101ED"/>
    <w:rsid w:val="00F10795"/>
    <w:rsid w:val="00F16BB3"/>
    <w:rsid w:val="00F242CF"/>
    <w:rsid w:val="00F2708F"/>
    <w:rsid w:val="00F2759C"/>
    <w:rsid w:val="00F277C9"/>
    <w:rsid w:val="00F31ECD"/>
    <w:rsid w:val="00F36472"/>
    <w:rsid w:val="00F40590"/>
    <w:rsid w:val="00F44C6A"/>
    <w:rsid w:val="00F46181"/>
    <w:rsid w:val="00F46C73"/>
    <w:rsid w:val="00F50F3A"/>
    <w:rsid w:val="00F56C4C"/>
    <w:rsid w:val="00F57501"/>
    <w:rsid w:val="00F604EF"/>
    <w:rsid w:val="00F628C1"/>
    <w:rsid w:val="00F67377"/>
    <w:rsid w:val="00F6946B"/>
    <w:rsid w:val="00F70056"/>
    <w:rsid w:val="00F70D7B"/>
    <w:rsid w:val="00F727BA"/>
    <w:rsid w:val="00F74A34"/>
    <w:rsid w:val="00F74A81"/>
    <w:rsid w:val="00F75FBA"/>
    <w:rsid w:val="00F761B1"/>
    <w:rsid w:val="00F767B0"/>
    <w:rsid w:val="00F77F59"/>
    <w:rsid w:val="00F86EA1"/>
    <w:rsid w:val="00F87E4E"/>
    <w:rsid w:val="00F92ECE"/>
    <w:rsid w:val="00F96BC3"/>
    <w:rsid w:val="00FA2A03"/>
    <w:rsid w:val="00FA33E0"/>
    <w:rsid w:val="00FA407F"/>
    <w:rsid w:val="00FA7363"/>
    <w:rsid w:val="00FA78E5"/>
    <w:rsid w:val="00FB02C8"/>
    <w:rsid w:val="00FB1E60"/>
    <w:rsid w:val="00FB25B0"/>
    <w:rsid w:val="00FB4FF8"/>
    <w:rsid w:val="00FC065D"/>
    <w:rsid w:val="00FC5047"/>
    <w:rsid w:val="00FC60AB"/>
    <w:rsid w:val="00FC71ED"/>
    <w:rsid w:val="00FC7370"/>
    <w:rsid w:val="00FD2368"/>
    <w:rsid w:val="00FD6A1F"/>
    <w:rsid w:val="00FD751F"/>
    <w:rsid w:val="00FE0871"/>
    <w:rsid w:val="00FE4346"/>
    <w:rsid w:val="00FE727B"/>
    <w:rsid w:val="00FE762A"/>
    <w:rsid w:val="00FF0C42"/>
    <w:rsid w:val="00FF552B"/>
    <w:rsid w:val="00FF5F3A"/>
    <w:rsid w:val="00FF60D7"/>
    <w:rsid w:val="00FF7A98"/>
    <w:rsid w:val="0135B51E"/>
    <w:rsid w:val="01444ABC"/>
    <w:rsid w:val="0193C5EE"/>
    <w:rsid w:val="019756D0"/>
    <w:rsid w:val="01A86026"/>
    <w:rsid w:val="01A94711"/>
    <w:rsid w:val="01AA1102"/>
    <w:rsid w:val="020B5764"/>
    <w:rsid w:val="0237D2D5"/>
    <w:rsid w:val="02E243E2"/>
    <w:rsid w:val="02F6B23F"/>
    <w:rsid w:val="0367B75E"/>
    <w:rsid w:val="038DE418"/>
    <w:rsid w:val="03AD3B08"/>
    <w:rsid w:val="03AF04B5"/>
    <w:rsid w:val="03AF753A"/>
    <w:rsid w:val="0406E676"/>
    <w:rsid w:val="0417909F"/>
    <w:rsid w:val="0434111A"/>
    <w:rsid w:val="044A0C32"/>
    <w:rsid w:val="04578491"/>
    <w:rsid w:val="047A5044"/>
    <w:rsid w:val="048D6103"/>
    <w:rsid w:val="04966871"/>
    <w:rsid w:val="04CE8778"/>
    <w:rsid w:val="04D341DE"/>
    <w:rsid w:val="0532B352"/>
    <w:rsid w:val="05823838"/>
    <w:rsid w:val="059430CA"/>
    <w:rsid w:val="05BBD292"/>
    <w:rsid w:val="05E851F0"/>
    <w:rsid w:val="0659569E"/>
    <w:rsid w:val="0659E1F3"/>
    <w:rsid w:val="068C2A50"/>
    <w:rsid w:val="06986D3D"/>
    <w:rsid w:val="069E1FEB"/>
    <w:rsid w:val="06E99B25"/>
    <w:rsid w:val="073007FF"/>
    <w:rsid w:val="075625E3"/>
    <w:rsid w:val="075F2A17"/>
    <w:rsid w:val="077A760B"/>
    <w:rsid w:val="077EA1E7"/>
    <w:rsid w:val="078978BF"/>
    <w:rsid w:val="07925E43"/>
    <w:rsid w:val="07955ADA"/>
    <w:rsid w:val="07BB4539"/>
    <w:rsid w:val="07CBA6BA"/>
    <w:rsid w:val="07E5E87F"/>
    <w:rsid w:val="08127D5A"/>
    <w:rsid w:val="08182209"/>
    <w:rsid w:val="083CF387"/>
    <w:rsid w:val="08411ECE"/>
    <w:rsid w:val="08471311"/>
    <w:rsid w:val="084B59B2"/>
    <w:rsid w:val="089E4CE3"/>
    <w:rsid w:val="08A05D03"/>
    <w:rsid w:val="08C11413"/>
    <w:rsid w:val="08C34C92"/>
    <w:rsid w:val="08D6A050"/>
    <w:rsid w:val="08ED0CDC"/>
    <w:rsid w:val="08F8828F"/>
    <w:rsid w:val="0955DAC1"/>
    <w:rsid w:val="09781EA0"/>
    <w:rsid w:val="097FC99F"/>
    <w:rsid w:val="099AACAF"/>
    <w:rsid w:val="09BCA556"/>
    <w:rsid w:val="09BF6FBA"/>
    <w:rsid w:val="09E1E5A5"/>
    <w:rsid w:val="09EEAFCD"/>
    <w:rsid w:val="0A1EC41A"/>
    <w:rsid w:val="0A817BAB"/>
    <w:rsid w:val="0A8F0093"/>
    <w:rsid w:val="0AC97807"/>
    <w:rsid w:val="0ACAF1CD"/>
    <w:rsid w:val="0AF4D5E6"/>
    <w:rsid w:val="0AFC212D"/>
    <w:rsid w:val="0B224D50"/>
    <w:rsid w:val="0B31FD66"/>
    <w:rsid w:val="0B4E392E"/>
    <w:rsid w:val="0B9C58E3"/>
    <w:rsid w:val="0BC1DC04"/>
    <w:rsid w:val="0BDB06FB"/>
    <w:rsid w:val="0C00F0B2"/>
    <w:rsid w:val="0C306CD4"/>
    <w:rsid w:val="0C455F40"/>
    <w:rsid w:val="0C54816D"/>
    <w:rsid w:val="0C79FA3E"/>
    <w:rsid w:val="0C7E23EC"/>
    <w:rsid w:val="0C84B10C"/>
    <w:rsid w:val="0CC0B58E"/>
    <w:rsid w:val="0CC5A7AF"/>
    <w:rsid w:val="0CD0EF40"/>
    <w:rsid w:val="0D40C974"/>
    <w:rsid w:val="0D518CC5"/>
    <w:rsid w:val="0D5AE538"/>
    <w:rsid w:val="0D638AC5"/>
    <w:rsid w:val="0D6465A8"/>
    <w:rsid w:val="0D92B0BD"/>
    <w:rsid w:val="0DC3C9F5"/>
    <w:rsid w:val="0DEB91A3"/>
    <w:rsid w:val="0DF547F3"/>
    <w:rsid w:val="0DF685FD"/>
    <w:rsid w:val="0E192E98"/>
    <w:rsid w:val="0E20294A"/>
    <w:rsid w:val="0E3B3B0D"/>
    <w:rsid w:val="0E5CD5D9"/>
    <w:rsid w:val="0E749A87"/>
    <w:rsid w:val="0E8FE76F"/>
    <w:rsid w:val="0EA04C55"/>
    <w:rsid w:val="0EB4241B"/>
    <w:rsid w:val="0ED3A552"/>
    <w:rsid w:val="0EF4167B"/>
    <w:rsid w:val="0EF75AC1"/>
    <w:rsid w:val="0F25D0A4"/>
    <w:rsid w:val="0F6A0B9A"/>
    <w:rsid w:val="0F8BF924"/>
    <w:rsid w:val="0FD39CAB"/>
    <w:rsid w:val="0FD5D24C"/>
    <w:rsid w:val="1000443D"/>
    <w:rsid w:val="10047D74"/>
    <w:rsid w:val="101F84C0"/>
    <w:rsid w:val="103F56E1"/>
    <w:rsid w:val="104BACCA"/>
    <w:rsid w:val="10644CC2"/>
    <w:rsid w:val="10C2C3EE"/>
    <w:rsid w:val="10DCC6E3"/>
    <w:rsid w:val="1128CC98"/>
    <w:rsid w:val="1135FCD7"/>
    <w:rsid w:val="115E3513"/>
    <w:rsid w:val="115F2040"/>
    <w:rsid w:val="11896A66"/>
    <w:rsid w:val="11DD3F97"/>
    <w:rsid w:val="11E44757"/>
    <w:rsid w:val="120D71E7"/>
    <w:rsid w:val="1228B41C"/>
    <w:rsid w:val="12314B41"/>
    <w:rsid w:val="1234CCEA"/>
    <w:rsid w:val="124996FD"/>
    <w:rsid w:val="124FF147"/>
    <w:rsid w:val="12AD8825"/>
    <w:rsid w:val="12B987D0"/>
    <w:rsid w:val="12BD4477"/>
    <w:rsid w:val="12D5E99A"/>
    <w:rsid w:val="1306D5F0"/>
    <w:rsid w:val="131BA121"/>
    <w:rsid w:val="132405C4"/>
    <w:rsid w:val="1360D760"/>
    <w:rsid w:val="1367383F"/>
    <w:rsid w:val="137B4142"/>
    <w:rsid w:val="13A74C2C"/>
    <w:rsid w:val="13C0A41D"/>
    <w:rsid w:val="13C31BD5"/>
    <w:rsid w:val="13D35BB2"/>
    <w:rsid w:val="13F382AD"/>
    <w:rsid w:val="13F7973E"/>
    <w:rsid w:val="142C7DF7"/>
    <w:rsid w:val="1444897C"/>
    <w:rsid w:val="1487F5E1"/>
    <w:rsid w:val="14F46AEB"/>
    <w:rsid w:val="15B2D036"/>
    <w:rsid w:val="15D1AD0E"/>
    <w:rsid w:val="15D4C264"/>
    <w:rsid w:val="160978AD"/>
    <w:rsid w:val="166BFFED"/>
    <w:rsid w:val="168184BB"/>
    <w:rsid w:val="1694504C"/>
    <w:rsid w:val="16BF955A"/>
    <w:rsid w:val="16CDAB03"/>
    <w:rsid w:val="173C22AE"/>
    <w:rsid w:val="174F2015"/>
    <w:rsid w:val="17528403"/>
    <w:rsid w:val="17609F75"/>
    <w:rsid w:val="1781EB15"/>
    <w:rsid w:val="17C587C7"/>
    <w:rsid w:val="17ECA456"/>
    <w:rsid w:val="17F829A8"/>
    <w:rsid w:val="1823FFE8"/>
    <w:rsid w:val="1858F091"/>
    <w:rsid w:val="187E63C8"/>
    <w:rsid w:val="18BB4AA5"/>
    <w:rsid w:val="18CD9779"/>
    <w:rsid w:val="18D37E80"/>
    <w:rsid w:val="190D8F5F"/>
    <w:rsid w:val="19578AF0"/>
    <w:rsid w:val="1959CCF3"/>
    <w:rsid w:val="1996DCC9"/>
    <w:rsid w:val="19A15419"/>
    <w:rsid w:val="19CD4398"/>
    <w:rsid w:val="19E45DB8"/>
    <w:rsid w:val="19E6C996"/>
    <w:rsid w:val="1A0420BF"/>
    <w:rsid w:val="1A14A0DB"/>
    <w:rsid w:val="1A9B75A4"/>
    <w:rsid w:val="1A9BA355"/>
    <w:rsid w:val="1AB2A0CD"/>
    <w:rsid w:val="1ACAB2B6"/>
    <w:rsid w:val="1AFC5569"/>
    <w:rsid w:val="1B15025D"/>
    <w:rsid w:val="1B31A538"/>
    <w:rsid w:val="1B3BF093"/>
    <w:rsid w:val="1B78BC6E"/>
    <w:rsid w:val="1B7CE7B3"/>
    <w:rsid w:val="1B9BE641"/>
    <w:rsid w:val="1BA71A91"/>
    <w:rsid w:val="1BACB290"/>
    <w:rsid w:val="1BDF81A2"/>
    <w:rsid w:val="1BEC5C45"/>
    <w:rsid w:val="1BF3F186"/>
    <w:rsid w:val="1C54123D"/>
    <w:rsid w:val="1C8DC938"/>
    <w:rsid w:val="1D2068CC"/>
    <w:rsid w:val="1D51308E"/>
    <w:rsid w:val="1D9581B0"/>
    <w:rsid w:val="1DD5534C"/>
    <w:rsid w:val="1E035B50"/>
    <w:rsid w:val="1E3210A3"/>
    <w:rsid w:val="1E447205"/>
    <w:rsid w:val="1E72AF7F"/>
    <w:rsid w:val="1E9047E0"/>
    <w:rsid w:val="1E9743C9"/>
    <w:rsid w:val="1E9CA2A9"/>
    <w:rsid w:val="1EACFBB3"/>
    <w:rsid w:val="1EEA910A"/>
    <w:rsid w:val="1F3C393B"/>
    <w:rsid w:val="1F4806EC"/>
    <w:rsid w:val="1F70055F"/>
    <w:rsid w:val="1FB0DFBE"/>
    <w:rsid w:val="1FD148BD"/>
    <w:rsid w:val="1FE12EB0"/>
    <w:rsid w:val="1FE22900"/>
    <w:rsid w:val="2037163C"/>
    <w:rsid w:val="206E4169"/>
    <w:rsid w:val="2078EE72"/>
    <w:rsid w:val="2083A8DE"/>
    <w:rsid w:val="20B07C1E"/>
    <w:rsid w:val="20FA7D22"/>
    <w:rsid w:val="210D5971"/>
    <w:rsid w:val="211649D1"/>
    <w:rsid w:val="21372938"/>
    <w:rsid w:val="214A1A2C"/>
    <w:rsid w:val="2158D6D8"/>
    <w:rsid w:val="2174DCDD"/>
    <w:rsid w:val="2176F27D"/>
    <w:rsid w:val="217AC6D9"/>
    <w:rsid w:val="21A4D592"/>
    <w:rsid w:val="21CBFA05"/>
    <w:rsid w:val="21CD845A"/>
    <w:rsid w:val="21F6A1F5"/>
    <w:rsid w:val="22145C8D"/>
    <w:rsid w:val="22531AF7"/>
    <w:rsid w:val="2263A253"/>
    <w:rsid w:val="226EADAB"/>
    <w:rsid w:val="2283AF97"/>
    <w:rsid w:val="231A11C0"/>
    <w:rsid w:val="232B2218"/>
    <w:rsid w:val="23E2D420"/>
    <w:rsid w:val="240EC4D5"/>
    <w:rsid w:val="2411872F"/>
    <w:rsid w:val="2447FA0A"/>
    <w:rsid w:val="24C6A838"/>
    <w:rsid w:val="253D1A63"/>
    <w:rsid w:val="25743C34"/>
    <w:rsid w:val="25985567"/>
    <w:rsid w:val="25C799DD"/>
    <w:rsid w:val="25E571E1"/>
    <w:rsid w:val="263E5EFB"/>
    <w:rsid w:val="264B859E"/>
    <w:rsid w:val="2675B5BB"/>
    <w:rsid w:val="268919E3"/>
    <w:rsid w:val="268D3BDA"/>
    <w:rsid w:val="26B6D6A3"/>
    <w:rsid w:val="26D1B335"/>
    <w:rsid w:val="270860A8"/>
    <w:rsid w:val="2729C818"/>
    <w:rsid w:val="272F9722"/>
    <w:rsid w:val="27851E98"/>
    <w:rsid w:val="278BBE86"/>
    <w:rsid w:val="27C635FE"/>
    <w:rsid w:val="27DAF7F1"/>
    <w:rsid w:val="280E10F7"/>
    <w:rsid w:val="281A5974"/>
    <w:rsid w:val="284A1A3E"/>
    <w:rsid w:val="28525293"/>
    <w:rsid w:val="28EBAB0F"/>
    <w:rsid w:val="28EC9090"/>
    <w:rsid w:val="29026699"/>
    <w:rsid w:val="29682C6E"/>
    <w:rsid w:val="29E20297"/>
    <w:rsid w:val="29E52F5B"/>
    <w:rsid w:val="2A006E3C"/>
    <w:rsid w:val="2A0C4254"/>
    <w:rsid w:val="2A307BC0"/>
    <w:rsid w:val="2A34DCD0"/>
    <w:rsid w:val="2A395FBC"/>
    <w:rsid w:val="2A5F3B22"/>
    <w:rsid w:val="2A9DC067"/>
    <w:rsid w:val="2AFD592F"/>
    <w:rsid w:val="2B1FEEA9"/>
    <w:rsid w:val="2B23EB7E"/>
    <w:rsid w:val="2B52EC12"/>
    <w:rsid w:val="2B6A1E3F"/>
    <w:rsid w:val="2B6AE831"/>
    <w:rsid w:val="2B8E7EA0"/>
    <w:rsid w:val="2BAF748B"/>
    <w:rsid w:val="2BBFEF4A"/>
    <w:rsid w:val="2BE25CDE"/>
    <w:rsid w:val="2C05E8CB"/>
    <w:rsid w:val="2CC31FDE"/>
    <w:rsid w:val="2CC98E37"/>
    <w:rsid w:val="2CF5AF3E"/>
    <w:rsid w:val="2D08C84C"/>
    <w:rsid w:val="2D18B35A"/>
    <w:rsid w:val="2D30E802"/>
    <w:rsid w:val="2D3840FA"/>
    <w:rsid w:val="2D665FF6"/>
    <w:rsid w:val="2D70F976"/>
    <w:rsid w:val="2E0BA035"/>
    <w:rsid w:val="2E1892AA"/>
    <w:rsid w:val="2E1A2F83"/>
    <w:rsid w:val="2E82ABC7"/>
    <w:rsid w:val="2EA60DAF"/>
    <w:rsid w:val="2EBD339B"/>
    <w:rsid w:val="2EE3C02A"/>
    <w:rsid w:val="2EF0CAA8"/>
    <w:rsid w:val="2F09EEAF"/>
    <w:rsid w:val="2F118A44"/>
    <w:rsid w:val="2F2C0E67"/>
    <w:rsid w:val="2F5536B0"/>
    <w:rsid w:val="2F57D76C"/>
    <w:rsid w:val="2F72370B"/>
    <w:rsid w:val="2F784E8C"/>
    <w:rsid w:val="2F94C6EF"/>
    <w:rsid w:val="2FA55A9A"/>
    <w:rsid w:val="2FD51B10"/>
    <w:rsid w:val="2FDFDA7F"/>
    <w:rsid w:val="302F9588"/>
    <w:rsid w:val="307F80D1"/>
    <w:rsid w:val="30D0D015"/>
    <w:rsid w:val="31323F7C"/>
    <w:rsid w:val="3156F3C1"/>
    <w:rsid w:val="316C698C"/>
    <w:rsid w:val="317578A5"/>
    <w:rsid w:val="31983A76"/>
    <w:rsid w:val="31B026D0"/>
    <w:rsid w:val="31C22308"/>
    <w:rsid w:val="31E9D2AB"/>
    <w:rsid w:val="31EA3429"/>
    <w:rsid w:val="3238C3C2"/>
    <w:rsid w:val="323C1E5B"/>
    <w:rsid w:val="3247254D"/>
    <w:rsid w:val="32728F4D"/>
    <w:rsid w:val="32AC3F2D"/>
    <w:rsid w:val="32B21232"/>
    <w:rsid w:val="32E24C07"/>
    <w:rsid w:val="32EABEF5"/>
    <w:rsid w:val="33136F55"/>
    <w:rsid w:val="33573F2F"/>
    <w:rsid w:val="335B24C2"/>
    <w:rsid w:val="3372418F"/>
    <w:rsid w:val="340AB318"/>
    <w:rsid w:val="3410635E"/>
    <w:rsid w:val="3412CF1A"/>
    <w:rsid w:val="341DCF21"/>
    <w:rsid w:val="3420F99B"/>
    <w:rsid w:val="3426E3E1"/>
    <w:rsid w:val="343EC50F"/>
    <w:rsid w:val="34796B56"/>
    <w:rsid w:val="347E50FE"/>
    <w:rsid w:val="34993C1C"/>
    <w:rsid w:val="34A85FAF"/>
    <w:rsid w:val="34CBD07F"/>
    <w:rsid w:val="35297BC5"/>
    <w:rsid w:val="35493057"/>
    <w:rsid w:val="355ABA93"/>
    <w:rsid w:val="356272E9"/>
    <w:rsid w:val="3578B34E"/>
    <w:rsid w:val="357A86CB"/>
    <w:rsid w:val="359E1F3D"/>
    <w:rsid w:val="35C92C0F"/>
    <w:rsid w:val="35FDDFD0"/>
    <w:rsid w:val="3601DDCC"/>
    <w:rsid w:val="361544FB"/>
    <w:rsid w:val="361B17D8"/>
    <w:rsid w:val="361BA286"/>
    <w:rsid w:val="3636CA68"/>
    <w:rsid w:val="364FCE37"/>
    <w:rsid w:val="36693A19"/>
    <w:rsid w:val="367CAD16"/>
    <w:rsid w:val="36AF3427"/>
    <w:rsid w:val="36EB08CF"/>
    <w:rsid w:val="36EBFDF3"/>
    <w:rsid w:val="36ECE370"/>
    <w:rsid w:val="36F84A2A"/>
    <w:rsid w:val="36F9340A"/>
    <w:rsid w:val="3717C1AA"/>
    <w:rsid w:val="3739677D"/>
    <w:rsid w:val="3771CB68"/>
    <w:rsid w:val="378514BF"/>
    <w:rsid w:val="379B07A6"/>
    <w:rsid w:val="37D963FD"/>
    <w:rsid w:val="37FF186E"/>
    <w:rsid w:val="382229A4"/>
    <w:rsid w:val="38403A4B"/>
    <w:rsid w:val="3859BAB0"/>
    <w:rsid w:val="3870D04C"/>
    <w:rsid w:val="38CA00E7"/>
    <w:rsid w:val="38EB64B6"/>
    <w:rsid w:val="38FFF8EA"/>
    <w:rsid w:val="3950DAEA"/>
    <w:rsid w:val="3965506A"/>
    <w:rsid w:val="39685BE4"/>
    <w:rsid w:val="396A740A"/>
    <w:rsid w:val="398331EF"/>
    <w:rsid w:val="39B233A0"/>
    <w:rsid w:val="39BA5AB1"/>
    <w:rsid w:val="39C7B6B9"/>
    <w:rsid w:val="39CF1C0C"/>
    <w:rsid w:val="39E0405D"/>
    <w:rsid w:val="3A10FF7E"/>
    <w:rsid w:val="3A1E4364"/>
    <w:rsid w:val="3A3478C1"/>
    <w:rsid w:val="3A377F6C"/>
    <w:rsid w:val="3AB577A1"/>
    <w:rsid w:val="3AE198F0"/>
    <w:rsid w:val="3B3A8D9B"/>
    <w:rsid w:val="3B433C36"/>
    <w:rsid w:val="3B69DAE1"/>
    <w:rsid w:val="3B710C09"/>
    <w:rsid w:val="3B8B64D3"/>
    <w:rsid w:val="3BA46DF0"/>
    <w:rsid w:val="3BB524BF"/>
    <w:rsid w:val="3BF63AD3"/>
    <w:rsid w:val="3C02B4A3"/>
    <w:rsid w:val="3C06F879"/>
    <w:rsid w:val="3C7BF514"/>
    <w:rsid w:val="3C983316"/>
    <w:rsid w:val="3CC442F2"/>
    <w:rsid w:val="3CC52C0D"/>
    <w:rsid w:val="3CCEDDD4"/>
    <w:rsid w:val="3CD64539"/>
    <w:rsid w:val="3CEAA2D9"/>
    <w:rsid w:val="3D0C5184"/>
    <w:rsid w:val="3D35DD4A"/>
    <w:rsid w:val="3D6DBD56"/>
    <w:rsid w:val="3DC74D59"/>
    <w:rsid w:val="3E1C0485"/>
    <w:rsid w:val="3E6D9EFB"/>
    <w:rsid w:val="3EA26C7E"/>
    <w:rsid w:val="3EFB347C"/>
    <w:rsid w:val="3F0A3758"/>
    <w:rsid w:val="3F27F838"/>
    <w:rsid w:val="3FA66BDB"/>
    <w:rsid w:val="3FC46F83"/>
    <w:rsid w:val="3FC86685"/>
    <w:rsid w:val="3FCB27DB"/>
    <w:rsid w:val="3FD3DDCC"/>
    <w:rsid w:val="3FFBDAA8"/>
    <w:rsid w:val="40875CE3"/>
    <w:rsid w:val="40B10838"/>
    <w:rsid w:val="40E5689A"/>
    <w:rsid w:val="40F8CE85"/>
    <w:rsid w:val="413DA627"/>
    <w:rsid w:val="422B9442"/>
    <w:rsid w:val="423A5D8B"/>
    <w:rsid w:val="423D200D"/>
    <w:rsid w:val="4244C1ED"/>
    <w:rsid w:val="4277A0C5"/>
    <w:rsid w:val="42B9352B"/>
    <w:rsid w:val="42C30116"/>
    <w:rsid w:val="42C52853"/>
    <w:rsid w:val="42ECA068"/>
    <w:rsid w:val="42F834FA"/>
    <w:rsid w:val="43052CE7"/>
    <w:rsid w:val="43119340"/>
    <w:rsid w:val="435EEABD"/>
    <w:rsid w:val="4363A16B"/>
    <w:rsid w:val="437AB4BD"/>
    <w:rsid w:val="438BD8FB"/>
    <w:rsid w:val="439B330B"/>
    <w:rsid w:val="43AF0157"/>
    <w:rsid w:val="43B517C9"/>
    <w:rsid w:val="43DB4523"/>
    <w:rsid w:val="43E754A3"/>
    <w:rsid w:val="43EFA8DE"/>
    <w:rsid w:val="43F019FF"/>
    <w:rsid w:val="444590D5"/>
    <w:rsid w:val="444947D2"/>
    <w:rsid w:val="447DA64D"/>
    <w:rsid w:val="44CB28A1"/>
    <w:rsid w:val="44CEE325"/>
    <w:rsid w:val="452240B6"/>
    <w:rsid w:val="4527A8EC"/>
    <w:rsid w:val="4544FEFD"/>
    <w:rsid w:val="45545FB9"/>
    <w:rsid w:val="458FCA88"/>
    <w:rsid w:val="45C2E29C"/>
    <w:rsid w:val="45C54980"/>
    <w:rsid w:val="45DDD643"/>
    <w:rsid w:val="45DDDAFF"/>
    <w:rsid w:val="45F7DF6B"/>
    <w:rsid w:val="45FA072D"/>
    <w:rsid w:val="460721C0"/>
    <w:rsid w:val="46152CC5"/>
    <w:rsid w:val="461AF9DC"/>
    <w:rsid w:val="465560A6"/>
    <w:rsid w:val="4678D62D"/>
    <w:rsid w:val="468C3F93"/>
    <w:rsid w:val="4693E7D8"/>
    <w:rsid w:val="4708C4C4"/>
    <w:rsid w:val="4712D14C"/>
    <w:rsid w:val="47173997"/>
    <w:rsid w:val="4748BD0E"/>
    <w:rsid w:val="475CB1C9"/>
    <w:rsid w:val="477AB170"/>
    <w:rsid w:val="47818D02"/>
    <w:rsid w:val="47D97216"/>
    <w:rsid w:val="47FC74EB"/>
    <w:rsid w:val="4829CDAA"/>
    <w:rsid w:val="483116DB"/>
    <w:rsid w:val="485C2820"/>
    <w:rsid w:val="486B2CC4"/>
    <w:rsid w:val="4898725A"/>
    <w:rsid w:val="489F6078"/>
    <w:rsid w:val="48DFA277"/>
    <w:rsid w:val="48E1CB6F"/>
    <w:rsid w:val="490EB94C"/>
    <w:rsid w:val="490EFD76"/>
    <w:rsid w:val="4924FCE2"/>
    <w:rsid w:val="49F3018E"/>
    <w:rsid w:val="4A0A98A8"/>
    <w:rsid w:val="4A3FB705"/>
    <w:rsid w:val="4A54C359"/>
    <w:rsid w:val="4A93CDB3"/>
    <w:rsid w:val="4AC32B2D"/>
    <w:rsid w:val="4AF47F59"/>
    <w:rsid w:val="4AF89E2F"/>
    <w:rsid w:val="4B015F5B"/>
    <w:rsid w:val="4B218108"/>
    <w:rsid w:val="4B245217"/>
    <w:rsid w:val="4B3AF849"/>
    <w:rsid w:val="4B55055F"/>
    <w:rsid w:val="4B582A38"/>
    <w:rsid w:val="4B5AFFFA"/>
    <w:rsid w:val="4B7A350F"/>
    <w:rsid w:val="4B80B836"/>
    <w:rsid w:val="4BA4C655"/>
    <w:rsid w:val="4BBDBDD8"/>
    <w:rsid w:val="4C0768C8"/>
    <w:rsid w:val="4C303F32"/>
    <w:rsid w:val="4C544567"/>
    <w:rsid w:val="4D0ACAD7"/>
    <w:rsid w:val="4D1461AC"/>
    <w:rsid w:val="4D18C3AE"/>
    <w:rsid w:val="4D2D9314"/>
    <w:rsid w:val="4D5E675E"/>
    <w:rsid w:val="4DA6C8FD"/>
    <w:rsid w:val="4DBE83B6"/>
    <w:rsid w:val="4E1CB708"/>
    <w:rsid w:val="4E47979C"/>
    <w:rsid w:val="4E5E01F3"/>
    <w:rsid w:val="4E8063AF"/>
    <w:rsid w:val="4E95099E"/>
    <w:rsid w:val="4EB6832D"/>
    <w:rsid w:val="4EFB9D23"/>
    <w:rsid w:val="4EFBE6F6"/>
    <w:rsid w:val="4F03531B"/>
    <w:rsid w:val="4F30E4FE"/>
    <w:rsid w:val="4F8E1DD2"/>
    <w:rsid w:val="4FA51F4F"/>
    <w:rsid w:val="4FA7DF41"/>
    <w:rsid w:val="4FCF4891"/>
    <w:rsid w:val="4FDC680A"/>
    <w:rsid w:val="4FEC549D"/>
    <w:rsid w:val="500D0866"/>
    <w:rsid w:val="50561C9E"/>
    <w:rsid w:val="5059C051"/>
    <w:rsid w:val="5079C32A"/>
    <w:rsid w:val="507A57B3"/>
    <w:rsid w:val="5099ACE9"/>
    <w:rsid w:val="50B23B97"/>
    <w:rsid w:val="50E96250"/>
    <w:rsid w:val="5109435E"/>
    <w:rsid w:val="515E9BC0"/>
    <w:rsid w:val="516A5517"/>
    <w:rsid w:val="51A78C6B"/>
    <w:rsid w:val="51C1A3B0"/>
    <w:rsid w:val="521AED33"/>
    <w:rsid w:val="522BC331"/>
    <w:rsid w:val="52AEC60A"/>
    <w:rsid w:val="52B314AE"/>
    <w:rsid w:val="52DCB56E"/>
    <w:rsid w:val="531EB89B"/>
    <w:rsid w:val="53A7EC38"/>
    <w:rsid w:val="53C2BA2C"/>
    <w:rsid w:val="53C53547"/>
    <w:rsid w:val="540C3BA7"/>
    <w:rsid w:val="5445A6F5"/>
    <w:rsid w:val="5482DD42"/>
    <w:rsid w:val="54AE7173"/>
    <w:rsid w:val="550F811A"/>
    <w:rsid w:val="552697AB"/>
    <w:rsid w:val="55340181"/>
    <w:rsid w:val="554775E8"/>
    <w:rsid w:val="555E9D3F"/>
    <w:rsid w:val="557F3851"/>
    <w:rsid w:val="559134DB"/>
    <w:rsid w:val="55A5598C"/>
    <w:rsid w:val="55D07974"/>
    <w:rsid w:val="5615DEEA"/>
    <w:rsid w:val="5627439D"/>
    <w:rsid w:val="56277791"/>
    <w:rsid w:val="564DEA44"/>
    <w:rsid w:val="567DDBB7"/>
    <w:rsid w:val="56872919"/>
    <w:rsid w:val="56995041"/>
    <w:rsid w:val="56B581F7"/>
    <w:rsid w:val="56FDFEF4"/>
    <w:rsid w:val="57A9EB90"/>
    <w:rsid w:val="57F6C8DC"/>
    <w:rsid w:val="57FF2849"/>
    <w:rsid w:val="580540F2"/>
    <w:rsid w:val="581012D6"/>
    <w:rsid w:val="586DC55C"/>
    <w:rsid w:val="5891C099"/>
    <w:rsid w:val="589F8300"/>
    <w:rsid w:val="58AA8F86"/>
    <w:rsid w:val="58B4BCE9"/>
    <w:rsid w:val="58E76CA0"/>
    <w:rsid w:val="58F4F40C"/>
    <w:rsid w:val="58FA6A6E"/>
    <w:rsid w:val="593E5AF8"/>
    <w:rsid w:val="59917D1C"/>
    <w:rsid w:val="59A12E39"/>
    <w:rsid w:val="59AAD7EB"/>
    <w:rsid w:val="5A0F0F93"/>
    <w:rsid w:val="5A2A1C5C"/>
    <w:rsid w:val="5A3780C3"/>
    <w:rsid w:val="5A63A70B"/>
    <w:rsid w:val="5A7AF98F"/>
    <w:rsid w:val="5A847E29"/>
    <w:rsid w:val="5A849BEC"/>
    <w:rsid w:val="5A8C479A"/>
    <w:rsid w:val="5A92A799"/>
    <w:rsid w:val="5AA586DD"/>
    <w:rsid w:val="5AB7E26D"/>
    <w:rsid w:val="5AF6F6C8"/>
    <w:rsid w:val="5B50D411"/>
    <w:rsid w:val="5B5C651A"/>
    <w:rsid w:val="5BC64568"/>
    <w:rsid w:val="5C0BD25F"/>
    <w:rsid w:val="5C0E6CA7"/>
    <w:rsid w:val="5C1EA12F"/>
    <w:rsid w:val="5C1FCCD2"/>
    <w:rsid w:val="5C466E39"/>
    <w:rsid w:val="5C5AB769"/>
    <w:rsid w:val="5C907335"/>
    <w:rsid w:val="5D1F82A1"/>
    <w:rsid w:val="5D25E32F"/>
    <w:rsid w:val="5D3E1F97"/>
    <w:rsid w:val="5D77A527"/>
    <w:rsid w:val="5D927CA0"/>
    <w:rsid w:val="5DE18750"/>
    <w:rsid w:val="5DE29546"/>
    <w:rsid w:val="5E1CB49C"/>
    <w:rsid w:val="5EA88C51"/>
    <w:rsid w:val="5F05698C"/>
    <w:rsid w:val="5F0CEFA8"/>
    <w:rsid w:val="5F28DD8C"/>
    <w:rsid w:val="5F351D4D"/>
    <w:rsid w:val="5F36DC3D"/>
    <w:rsid w:val="5F5E7AF3"/>
    <w:rsid w:val="5FE26DBB"/>
    <w:rsid w:val="5FF330D9"/>
    <w:rsid w:val="6032E203"/>
    <w:rsid w:val="60442A41"/>
    <w:rsid w:val="60B19FD8"/>
    <w:rsid w:val="60B62587"/>
    <w:rsid w:val="60CA05A4"/>
    <w:rsid w:val="60E3EA11"/>
    <w:rsid w:val="60E8A39F"/>
    <w:rsid w:val="60ED04DB"/>
    <w:rsid w:val="60FF1545"/>
    <w:rsid w:val="61012656"/>
    <w:rsid w:val="610F8170"/>
    <w:rsid w:val="6124D86F"/>
    <w:rsid w:val="616D3FA5"/>
    <w:rsid w:val="619843DF"/>
    <w:rsid w:val="61ADEAAA"/>
    <w:rsid w:val="61D891D6"/>
    <w:rsid w:val="61DDCD32"/>
    <w:rsid w:val="61E6BAC1"/>
    <w:rsid w:val="61FA0411"/>
    <w:rsid w:val="620FD9BF"/>
    <w:rsid w:val="6227C582"/>
    <w:rsid w:val="624F4CE3"/>
    <w:rsid w:val="625498AF"/>
    <w:rsid w:val="626605AC"/>
    <w:rsid w:val="62B69928"/>
    <w:rsid w:val="632C4D37"/>
    <w:rsid w:val="633B36B9"/>
    <w:rsid w:val="633B5FE9"/>
    <w:rsid w:val="634083E3"/>
    <w:rsid w:val="634B8729"/>
    <w:rsid w:val="6374F829"/>
    <w:rsid w:val="63B7B10C"/>
    <w:rsid w:val="63BA8967"/>
    <w:rsid w:val="63E45C44"/>
    <w:rsid w:val="64531683"/>
    <w:rsid w:val="645B8B43"/>
    <w:rsid w:val="64B9C020"/>
    <w:rsid w:val="64D62C81"/>
    <w:rsid w:val="64DFD56A"/>
    <w:rsid w:val="651627E2"/>
    <w:rsid w:val="65172935"/>
    <w:rsid w:val="652CCBA8"/>
    <w:rsid w:val="653258DA"/>
    <w:rsid w:val="6556838F"/>
    <w:rsid w:val="655CB054"/>
    <w:rsid w:val="6591B100"/>
    <w:rsid w:val="65FE5E4D"/>
    <w:rsid w:val="66069265"/>
    <w:rsid w:val="66260015"/>
    <w:rsid w:val="66584AEC"/>
    <w:rsid w:val="667EEDDF"/>
    <w:rsid w:val="6691ECA5"/>
    <w:rsid w:val="66B6C042"/>
    <w:rsid w:val="66B731EC"/>
    <w:rsid w:val="66C7AE29"/>
    <w:rsid w:val="67290084"/>
    <w:rsid w:val="67AC0EC2"/>
    <w:rsid w:val="67B0B206"/>
    <w:rsid w:val="6829C419"/>
    <w:rsid w:val="6879D5F0"/>
    <w:rsid w:val="68BEE2C0"/>
    <w:rsid w:val="68C7E616"/>
    <w:rsid w:val="68CBE266"/>
    <w:rsid w:val="68ECFBC1"/>
    <w:rsid w:val="68FF42BD"/>
    <w:rsid w:val="690295AC"/>
    <w:rsid w:val="69137396"/>
    <w:rsid w:val="694C2176"/>
    <w:rsid w:val="695441CD"/>
    <w:rsid w:val="697AD03C"/>
    <w:rsid w:val="699061B3"/>
    <w:rsid w:val="6A09DF6C"/>
    <w:rsid w:val="6A34F261"/>
    <w:rsid w:val="6A50B7A4"/>
    <w:rsid w:val="6A5FD729"/>
    <w:rsid w:val="6A8AAC8D"/>
    <w:rsid w:val="6AA3057E"/>
    <w:rsid w:val="6AD64F72"/>
    <w:rsid w:val="6AE264B7"/>
    <w:rsid w:val="6AF93562"/>
    <w:rsid w:val="6B13A681"/>
    <w:rsid w:val="6B5A61D3"/>
    <w:rsid w:val="6B772FA7"/>
    <w:rsid w:val="6B85DBD9"/>
    <w:rsid w:val="6B876B36"/>
    <w:rsid w:val="6B94D59E"/>
    <w:rsid w:val="6BD8640B"/>
    <w:rsid w:val="6BF8BAEA"/>
    <w:rsid w:val="6C1C8635"/>
    <w:rsid w:val="6C5B64B2"/>
    <w:rsid w:val="6C651798"/>
    <w:rsid w:val="6C73FEAB"/>
    <w:rsid w:val="6C8433B9"/>
    <w:rsid w:val="6CA26316"/>
    <w:rsid w:val="6CBF19A0"/>
    <w:rsid w:val="6CBF55A5"/>
    <w:rsid w:val="6CC263FF"/>
    <w:rsid w:val="6CD017A3"/>
    <w:rsid w:val="6CD698F0"/>
    <w:rsid w:val="6CEDE277"/>
    <w:rsid w:val="6D950922"/>
    <w:rsid w:val="6E07552F"/>
    <w:rsid w:val="6E21A54F"/>
    <w:rsid w:val="6E5C65EE"/>
    <w:rsid w:val="6E77CF94"/>
    <w:rsid w:val="6E865DAE"/>
    <w:rsid w:val="6E9A8108"/>
    <w:rsid w:val="6EBCE096"/>
    <w:rsid w:val="6EEF3C9B"/>
    <w:rsid w:val="6F10983C"/>
    <w:rsid w:val="6F35BDDE"/>
    <w:rsid w:val="6F365B67"/>
    <w:rsid w:val="6F51D990"/>
    <w:rsid w:val="6FA15624"/>
    <w:rsid w:val="6FBD1DA2"/>
    <w:rsid w:val="6FBE0A5E"/>
    <w:rsid w:val="6FD35F25"/>
    <w:rsid w:val="6FDC9824"/>
    <w:rsid w:val="6FDE898E"/>
    <w:rsid w:val="700D07B1"/>
    <w:rsid w:val="70187244"/>
    <w:rsid w:val="7018E892"/>
    <w:rsid w:val="7028AB12"/>
    <w:rsid w:val="7031B914"/>
    <w:rsid w:val="70790648"/>
    <w:rsid w:val="7079307D"/>
    <w:rsid w:val="7093E634"/>
    <w:rsid w:val="70CB44B1"/>
    <w:rsid w:val="70EE9F83"/>
    <w:rsid w:val="710323F0"/>
    <w:rsid w:val="71159DC7"/>
    <w:rsid w:val="7159A4D4"/>
    <w:rsid w:val="71703E41"/>
    <w:rsid w:val="719F88F4"/>
    <w:rsid w:val="71B04F35"/>
    <w:rsid w:val="71FA70AC"/>
    <w:rsid w:val="72444D28"/>
    <w:rsid w:val="72587405"/>
    <w:rsid w:val="7268DA1F"/>
    <w:rsid w:val="7274C68C"/>
    <w:rsid w:val="7285B934"/>
    <w:rsid w:val="72CF5DE3"/>
    <w:rsid w:val="72DBF536"/>
    <w:rsid w:val="72F9CE68"/>
    <w:rsid w:val="7319CD67"/>
    <w:rsid w:val="73329991"/>
    <w:rsid w:val="73365452"/>
    <w:rsid w:val="7382F47B"/>
    <w:rsid w:val="73947B93"/>
    <w:rsid w:val="73B8EB45"/>
    <w:rsid w:val="73BF768E"/>
    <w:rsid w:val="73D4F5AF"/>
    <w:rsid w:val="73FAB9C1"/>
    <w:rsid w:val="740D4AEE"/>
    <w:rsid w:val="74350701"/>
    <w:rsid w:val="748D475F"/>
    <w:rsid w:val="74900DEE"/>
    <w:rsid w:val="7496C372"/>
    <w:rsid w:val="749B5601"/>
    <w:rsid w:val="74AC5FCA"/>
    <w:rsid w:val="74B8E908"/>
    <w:rsid w:val="74F4DA1A"/>
    <w:rsid w:val="752F253A"/>
    <w:rsid w:val="752F478B"/>
    <w:rsid w:val="75743C41"/>
    <w:rsid w:val="75991C68"/>
    <w:rsid w:val="759A1007"/>
    <w:rsid w:val="760DF82E"/>
    <w:rsid w:val="76160D16"/>
    <w:rsid w:val="76529D66"/>
    <w:rsid w:val="7670A175"/>
    <w:rsid w:val="76B1E33F"/>
    <w:rsid w:val="76CD562B"/>
    <w:rsid w:val="76F586B2"/>
    <w:rsid w:val="771E3097"/>
    <w:rsid w:val="77246C47"/>
    <w:rsid w:val="7760C3DA"/>
    <w:rsid w:val="777D695F"/>
    <w:rsid w:val="77878DFD"/>
    <w:rsid w:val="7788B062"/>
    <w:rsid w:val="77D738BC"/>
    <w:rsid w:val="77FEC8FE"/>
    <w:rsid w:val="7809A599"/>
    <w:rsid w:val="7829658D"/>
    <w:rsid w:val="783411A1"/>
    <w:rsid w:val="7892D97A"/>
    <w:rsid w:val="78AF1FB2"/>
    <w:rsid w:val="78E81485"/>
    <w:rsid w:val="7904B520"/>
    <w:rsid w:val="7978B419"/>
    <w:rsid w:val="798B26B4"/>
    <w:rsid w:val="799E7DBE"/>
    <w:rsid w:val="79B231FC"/>
    <w:rsid w:val="79DC12E6"/>
    <w:rsid w:val="79F1B44B"/>
    <w:rsid w:val="79FDD9B6"/>
    <w:rsid w:val="7A008429"/>
    <w:rsid w:val="7A2587E3"/>
    <w:rsid w:val="7A47BCF5"/>
    <w:rsid w:val="7A50E859"/>
    <w:rsid w:val="7A555739"/>
    <w:rsid w:val="7A675B55"/>
    <w:rsid w:val="7A6CC897"/>
    <w:rsid w:val="7A827C39"/>
    <w:rsid w:val="7A83A818"/>
    <w:rsid w:val="7AAA7CA1"/>
    <w:rsid w:val="7ABC6B8A"/>
    <w:rsid w:val="7ABF886A"/>
    <w:rsid w:val="7B1BFB19"/>
    <w:rsid w:val="7B1EB74F"/>
    <w:rsid w:val="7B363EE8"/>
    <w:rsid w:val="7B79F99A"/>
    <w:rsid w:val="7B82C036"/>
    <w:rsid w:val="7B982C1B"/>
    <w:rsid w:val="7BB11D68"/>
    <w:rsid w:val="7BED1EF4"/>
    <w:rsid w:val="7C13DF71"/>
    <w:rsid w:val="7C318734"/>
    <w:rsid w:val="7C32D0B6"/>
    <w:rsid w:val="7C43789A"/>
    <w:rsid w:val="7C483076"/>
    <w:rsid w:val="7C59639B"/>
    <w:rsid w:val="7C6B8111"/>
    <w:rsid w:val="7C6BF70C"/>
    <w:rsid w:val="7C8C5113"/>
    <w:rsid w:val="7C9D7F0B"/>
    <w:rsid w:val="7CAD4658"/>
    <w:rsid w:val="7CD24531"/>
    <w:rsid w:val="7CFD5DAD"/>
    <w:rsid w:val="7D0726C7"/>
    <w:rsid w:val="7D1C94E8"/>
    <w:rsid w:val="7D354E3B"/>
    <w:rsid w:val="7D385049"/>
    <w:rsid w:val="7D509684"/>
    <w:rsid w:val="7D6ACA5F"/>
    <w:rsid w:val="7D6E0106"/>
    <w:rsid w:val="7D7D2583"/>
    <w:rsid w:val="7D81F06B"/>
    <w:rsid w:val="7DAFBD01"/>
    <w:rsid w:val="7E2BC12B"/>
    <w:rsid w:val="7E7CC6DB"/>
    <w:rsid w:val="7E89FEDA"/>
    <w:rsid w:val="7F1777D6"/>
    <w:rsid w:val="7F57C56D"/>
    <w:rsid w:val="7F65FAF9"/>
    <w:rsid w:val="7F6AE36E"/>
    <w:rsid w:val="7F766342"/>
    <w:rsid w:val="7F934806"/>
    <w:rsid w:val="7FA0BE25"/>
    <w:rsid w:val="7FCCD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F3D6DA"/>
  <w15:docId w15:val="{E0F20EEC-63F9-4E4A-B1D1-ABE25C92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787091"/>
    <w:pPr>
      <w:autoSpaceDE w:val="0"/>
      <w:autoSpaceDN w:val="0"/>
      <w:jc w:val="both"/>
    </w:pPr>
    <w:rPr>
      <w:rFonts w:ascii="Arial" w:hAnsi="Arial" w:cs="Arial"/>
      <w:sz w:val="24"/>
      <w:szCs w:val="22"/>
      <w:lang w:val="es-ES_tradnl" w:eastAsia="es-ES"/>
    </w:rPr>
  </w:style>
  <w:style w:type="paragraph" w:styleId="Heading1">
    <w:name w:val="heading 1"/>
    <w:basedOn w:val="Normal"/>
    <w:next w:val="Normal"/>
    <w:qFormat/>
    <w:rsid w:val="000B660E"/>
    <w:pPr>
      <w:keepNext/>
      <w:outlineLvl w:val="0"/>
    </w:pPr>
    <w:rPr>
      <w:kern w:val="28"/>
      <w:sz w:val="20"/>
      <w:szCs w:val="24"/>
    </w:rPr>
  </w:style>
  <w:style w:type="paragraph" w:styleId="Heading2">
    <w:name w:val="heading 2"/>
    <w:basedOn w:val="Normal"/>
    <w:next w:val="Normal"/>
    <w:qFormat/>
    <w:rsid w:val="000B660E"/>
    <w:pPr>
      <w:keepNext/>
      <w:widowControl w:val="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0B660E"/>
    <w:pPr>
      <w:keepNext/>
      <w:widowControl w:val="0"/>
      <w:outlineLvl w:val="2"/>
    </w:pPr>
    <w:rPr>
      <w:rFonts w:cs="Times New Roman"/>
      <w:b/>
      <w:bCs/>
      <w:szCs w:val="24"/>
    </w:rPr>
  </w:style>
  <w:style w:type="paragraph" w:styleId="Heading4">
    <w:name w:val="heading 4"/>
    <w:basedOn w:val="Normal"/>
    <w:next w:val="Normal"/>
    <w:qFormat/>
    <w:rsid w:val="000B660E"/>
    <w:pPr>
      <w:keepNext/>
      <w:widowControl w:val="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B660E"/>
    <w:pPr>
      <w:keepNext/>
      <w:jc w:val="center"/>
      <w:outlineLvl w:val="4"/>
    </w:pPr>
    <w:rPr>
      <w:b/>
      <w:bCs/>
      <w:lang w:val="es-ES"/>
    </w:rPr>
  </w:style>
  <w:style w:type="paragraph" w:styleId="Heading6">
    <w:name w:val="heading 6"/>
    <w:basedOn w:val="Normal"/>
    <w:next w:val="Normal"/>
    <w:qFormat/>
    <w:rsid w:val="000B660E"/>
    <w:pPr>
      <w:keepNext/>
      <w:outlineLvl w:val="5"/>
    </w:pPr>
    <w:rPr>
      <w:b/>
      <w:bCs/>
      <w:i/>
      <w:iCs/>
      <w:sz w:val="20"/>
      <w:szCs w:val="24"/>
    </w:rPr>
  </w:style>
  <w:style w:type="paragraph" w:styleId="Heading7">
    <w:name w:val="heading 7"/>
    <w:basedOn w:val="Normal"/>
    <w:next w:val="Normal"/>
    <w:qFormat/>
    <w:rsid w:val="000B660E"/>
    <w:pPr>
      <w:keepNext/>
      <w:jc w:val="center"/>
      <w:outlineLvl w:val="6"/>
    </w:pPr>
    <w:rPr>
      <w:b/>
      <w:bCs/>
      <w:caps/>
      <w:sz w:val="20"/>
      <w:szCs w:val="24"/>
    </w:rPr>
  </w:style>
  <w:style w:type="paragraph" w:styleId="Heading8">
    <w:name w:val="heading 8"/>
    <w:basedOn w:val="Normal"/>
    <w:next w:val="Normal"/>
    <w:qFormat/>
    <w:rsid w:val="000B660E"/>
    <w:pPr>
      <w:keepNext/>
      <w:spacing w:after="120"/>
      <w:ind w:left="142"/>
      <w:jc w:val="center"/>
      <w:outlineLvl w:val="7"/>
    </w:pPr>
    <w:rPr>
      <w:b/>
      <w:bCs/>
      <w:sz w:val="20"/>
      <w:szCs w:val="24"/>
    </w:rPr>
  </w:style>
  <w:style w:type="paragraph" w:styleId="Heading9">
    <w:name w:val="heading 9"/>
    <w:basedOn w:val="Normal"/>
    <w:next w:val="Normal"/>
    <w:qFormat/>
    <w:rsid w:val="000B660E"/>
    <w:pPr>
      <w:keepNext/>
      <w:outlineLvl w:val="8"/>
    </w:pPr>
    <w:rPr>
      <w:b/>
      <w:bCs/>
      <w:sz w:val="20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21" w:customStyle="1">
    <w:name w:val="Body Text 21"/>
    <w:basedOn w:val="Normal"/>
    <w:rsid w:val="000B660E"/>
    <w:pPr>
      <w:widowControl w:val="0"/>
    </w:pPr>
    <w:rPr>
      <w:sz w:val="20"/>
      <w:szCs w:val="24"/>
    </w:rPr>
  </w:style>
  <w:style w:type="paragraph" w:styleId="BodyText">
    <w:name w:val="Body Text"/>
    <w:basedOn w:val="Normal"/>
    <w:rsid w:val="000B660E"/>
    <w:pPr>
      <w:widowControl w:val="0"/>
      <w:jc w:val="center"/>
    </w:pPr>
    <w:rPr>
      <w:b/>
      <w:bCs/>
      <w:color w:val="000000"/>
    </w:rPr>
  </w:style>
  <w:style w:type="paragraph" w:styleId="BodyText3">
    <w:name w:val="Body Text 3"/>
    <w:basedOn w:val="Normal"/>
    <w:rsid w:val="000B660E"/>
    <w:rPr>
      <w:color w:val="0000FF"/>
      <w:sz w:val="20"/>
      <w:szCs w:val="24"/>
    </w:rPr>
  </w:style>
  <w:style w:type="paragraph" w:styleId="Header">
    <w:name w:val="header"/>
    <w:basedOn w:val="Normal"/>
    <w:rsid w:val="000B660E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0B660E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0B660E"/>
  </w:style>
  <w:style w:type="paragraph" w:styleId="a" w:customStyle="1">
    <w:basedOn w:val="Normal"/>
    <w:next w:val="BodyTextIndent"/>
    <w:rsid w:val="000B660E"/>
    <w:rPr>
      <w:color w:val="000000"/>
      <w:sz w:val="20"/>
      <w:szCs w:val="24"/>
    </w:rPr>
  </w:style>
  <w:style w:type="paragraph" w:styleId="BodyTextIndent">
    <w:name w:val="Body Text Indent"/>
    <w:basedOn w:val="Normal"/>
    <w:rsid w:val="000B660E"/>
    <w:pPr>
      <w:spacing w:after="120"/>
      <w:ind w:left="283"/>
    </w:pPr>
  </w:style>
  <w:style w:type="paragraph" w:styleId="Normal2" w:customStyle="1">
    <w:name w:val="Normal_2"/>
    <w:basedOn w:val="Normal"/>
    <w:rsid w:val="000B660E"/>
    <w:pPr>
      <w:ind w:left="851"/>
    </w:pPr>
    <w:rPr>
      <w:sz w:val="20"/>
      <w:szCs w:val="24"/>
    </w:rPr>
  </w:style>
  <w:style w:type="paragraph" w:styleId="BodyTextIndent2">
    <w:name w:val="Body Text Indent 2"/>
    <w:basedOn w:val="Normal"/>
    <w:rsid w:val="000B660E"/>
    <w:pPr>
      <w:spacing w:after="120"/>
      <w:ind w:left="142"/>
      <w:jc w:val="center"/>
    </w:pPr>
  </w:style>
  <w:style w:type="paragraph" w:styleId="TOC1">
    <w:name w:val="toc 1"/>
    <w:basedOn w:val="Normal"/>
    <w:next w:val="Normal"/>
    <w:autoRedefine/>
    <w:semiHidden/>
    <w:rsid w:val="000B660E"/>
    <w:pPr>
      <w:tabs>
        <w:tab w:val="left" w:pos="426"/>
        <w:tab w:val="right" w:leader="dot" w:pos="9396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0B660E"/>
    <w:pPr>
      <w:tabs>
        <w:tab w:val="left" w:pos="880"/>
        <w:tab w:val="right" w:leader="dot" w:pos="9396"/>
      </w:tabs>
      <w:ind w:left="426" w:hanging="206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0B660E"/>
    <w:pPr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rsid w:val="000B660E"/>
    <w:rPr>
      <w:color w:val="0000FF"/>
      <w:u w:val="single"/>
    </w:rPr>
  </w:style>
  <w:style w:type="character" w:styleId="FollowedHyperlink">
    <w:name w:val="FollowedHyperlink"/>
    <w:basedOn w:val="DefaultParagraphFont"/>
    <w:rsid w:val="000B660E"/>
    <w:rPr>
      <w:color w:val="800080"/>
      <w:u w:val="single"/>
    </w:rPr>
  </w:style>
  <w:style w:type="character" w:styleId="CommentReference">
    <w:name w:val="annotation reference"/>
    <w:basedOn w:val="DefaultParagraphFont"/>
    <w:semiHidden/>
    <w:rsid w:val="000B660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B660E"/>
    <w:rPr>
      <w:sz w:val="20"/>
      <w:szCs w:val="20"/>
    </w:rPr>
  </w:style>
  <w:style w:type="paragraph" w:styleId="BodyTextIndent3">
    <w:name w:val="Body Text Indent 3"/>
    <w:basedOn w:val="Normal"/>
    <w:rsid w:val="000B660E"/>
    <w:pPr>
      <w:ind w:left="1416" w:hanging="990"/>
    </w:pPr>
    <w:rPr>
      <w:sz w:val="20"/>
      <w:szCs w:val="24"/>
    </w:rPr>
  </w:style>
  <w:style w:type="paragraph" w:styleId="BalloonText">
    <w:name w:val="Balloon Text"/>
    <w:basedOn w:val="Normal"/>
    <w:semiHidden/>
    <w:rsid w:val="000B660E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0B660E"/>
    <w:rPr>
      <w:sz w:val="52"/>
    </w:rPr>
  </w:style>
  <w:style w:type="paragraph" w:styleId="BlockText">
    <w:name w:val="Block Text"/>
    <w:basedOn w:val="Normal"/>
    <w:rsid w:val="000B660E"/>
    <w:pPr>
      <w:overflowPunct w:val="0"/>
      <w:adjustRightInd w:val="0"/>
      <w:spacing w:line="360" w:lineRule="atLeast"/>
      <w:ind w:left="284" w:right="284"/>
      <w:textAlignment w:val="baseline"/>
    </w:pPr>
    <w:rPr>
      <w:rFonts w:cs="Times New Roman"/>
      <w:szCs w:val="20"/>
      <w:lang w:eastAsia="en-US"/>
    </w:rPr>
  </w:style>
  <w:style w:type="paragraph" w:styleId="Textoindependiente31" w:customStyle="1">
    <w:name w:val="Texto independiente 31"/>
    <w:basedOn w:val="Normal"/>
    <w:rsid w:val="000B660E"/>
    <w:pPr>
      <w:autoSpaceDE/>
      <w:autoSpaceDN/>
    </w:pPr>
    <w:rPr>
      <w:rFonts w:cs="Times New Roman"/>
      <w:szCs w:val="20"/>
    </w:rPr>
  </w:style>
  <w:style w:type="paragraph" w:styleId="Sangra2detindependiente1" w:customStyle="1">
    <w:name w:val="Sangría 2 de t. independiente1"/>
    <w:basedOn w:val="Normal"/>
    <w:rsid w:val="000B660E"/>
    <w:pPr>
      <w:autoSpaceDE/>
      <w:autoSpaceDN/>
      <w:ind w:left="360" w:hanging="360"/>
    </w:pPr>
    <w:rPr>
      <w:rFonts w:cs="Times New Roman"/>
      <w:szCs w:val="20"/>
    </w:rPr>
  </w:style>
  <w:style w:type="paragraph" w:styleId="EstiloTextoindependienteTimesNewRoman12ptSinNegrita" w:customStyle="1">
    <w:name w:val="Estilo Texto independiente + Times New Roman 12 pt Sin Negrita"/>
    <w:basedOn w:val="BodyText"/>
    <w:rsid w:val="000B660E"/>
    <w:pPr>
      <w:jc w:val="both"/>
    </w:pPr>
    <w:rPr>
      <w:b w:val="0"/>
      <w:bCs w:val="0"/>
    </w:rPr>
  </w:style>
  <w:style w:type="paragraph" w:styleId="ListParagraph">
    <w:name w:val="List Paragraph"/>
    <w:basedOn w:val="Normal"/>
    <w:uiPriority w:val="34"/>
    <w:qFormat/>
    <w:rsid w:val="007D42A3"/>
    <w:pPr>
      <w:ind w:left="720"/>
      <w:contextualSpacing/>
    </w:pPr>
  </w:style>
  <w:style w:type="paragraph" w:styleId="TituloProcedimiento" w:customStyle="1">
    <w:name w:val="Titulo Procedimiento"/>
    <w:basedOn w:val="Normal"/>
    <w:qFormat/>
    <w:rsid w:val="004E33F5"/>
    <w:pPr>
      <w:autoSpaceDE/>
      <w:autoSpaceDN/>
      <w:spacing w:before="240" w:after="120"/>
      <w:jc w:val="center"/>
    </w:pPr>
    <w:rPr>
      <w:b/>
      <w:bCs/>
      <w:sz w:val="28"/>
      <w:szCs w:val="28"/>
      <w:lang w:val="es-ES"/>
    </w:rPr>
  </w:style>
  <w:style w:type="character" w:styleId="PlaceholderText">
    <w:name w:val="Placeholder Text"/>
    <w:basedOn w:val="DefaultParagraphFont"/>
    <w:uiPriority w:val="99"/>
    <w:semiHidden/>
    <w:rsid w:val="004E33F5"/>
    <w:rPr>
      <w:color w:val="80808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2C8"/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FB02C8"/>
    <w:rPr>
      <w:rFonts w:ascii="Arial" w:hAnsi="Arial" w:cs="Arial"/>
      <w:lang w:val="es-ES_tradnl" w:eastAsia="es-ES"/>
    </w:rPr>
  </w:style>
  <w:style w:type="character" w:styleId="CommentSubjectChar" w:customStyle="1">
    <w:name w:val="Comment Subject Char"/>
    <w:basedOn w:val="CommentTextChar"/>
    <w:link w:val="CommentSubject"/>
    <w:rsid w:val="00FB02C8"/>
    <w:rPr>
      <w:rFonts w:ascii="Arial" w:hAnsi="Arial" w:cs="Arial"/>
      <w:lang w:val="es-ES_tradnl" w:eastAsia="es-ES"/>
    </w:rPr>
  </w:style>
  <w:style w:type="character" w:styleId="FooterChar" w:customStyle="1">
    <w:name w:val="Footer Char"/>
    <w:basedOn w:val="DefaultParagraphFont"/>
    <w:link w:val="Footer"/>
    <w:uiPriority w:val="99"/>
    <w:rsid w:val="00B64698"/>
    <w:rPr>
      <w:rFonts w:ascii="Arial" w:hAnsi="Arial" w:cs="Arial"/>
      <w:sz w:val="24"/>
      <w:szCs w:val="22"/>
      <w:lang w:val="es-ES_tradnl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32C9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04D89"/>
    <w:rPr>
      <w:rFonts w:ascii="Arial" w:hAnsi="Arial" w:cs="Arial"/>
      <w:sz w:val="24"/>
      <w:szCs w:val="22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261973"/>
    <w:pPr>
      <w:autoSpaceDE/>
      <w:autoSpaceDN/>
      <w:spacing w:before="100" w:beforeAutospacing="1" w:after="100" w:afterAutospacing="1"/>
      <w:jc w:val="left"/>
    </w:pPr>
    <w:rPr>
      <w:rFonts w:ascii="Times New Roman" w:hAnsi="Times New Roman" w:cs="Times New Roman"/>
      <w:szCs w:val="24"/>
      <w:lang w:val="es-CR" w:eastAsia="es-CR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rena\Documents\PROYECTO%20CALIDAD%20UCR\plantillas%20documentos\plantillas%20descomprimidas\version%202003\Plantilla%20elaboraci&#243;n%20Registros%20v1%20-%20Vertical%20-%20sin%20restricci&#243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8B8E0-D702-474C-92FD-4AB8FFFE9CE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elaboración Registros v1 - Vertical - sin restricción</ap:Template>
  <ap:Application>Microsoft Word for the web</ap:Application>
  <ap:DocSecurity>0</ap:DocSecurity>
  <ap:ScaleCrop>false</ap:ScaleCrop>
  <ap:Company>inciensa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Responsable: _______________________________</dc:title>
  <dc:subject/>
  <dc:creator>Laura Ureña</dc:creator>
  <keywords/>
  <lastModifiedBy>Melany Calderon Osorno</lastModifiedBy>
  <revision>497</revision>
  <lastPrinted>2025-10-10T18:42:00.0000000Z</lastPrinted>
  <dcterms:created xsi:type="dcterms:W3CDTF">2025-07-22T21:28:00.0000000Z</dcterms:created>
  <dcterms:modified xsi:type="dcterms:W3CDTF">2026-06-03T17:24:50.8062182Z</dcterms:modified>
</coreProperties>
</file>